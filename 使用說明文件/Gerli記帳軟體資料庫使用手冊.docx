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p14">
  <w:body>
    <w:p w:rsidR="00C345E0" w:rsidRDefault="004829B6" w14:paraId="6242A012" w14:textId="77777777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B233716" wp14:editId="01051A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快取圖案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id="快取圖案 622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arcsize="2269f" w14:anchorId="50FE17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BE36766" wp14:editId="1E027D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4829B6" w14:paraId="094C6A6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C345E0" w:rsidRDefault="00C345E0" w14:paraId="24F94157" w14:textId="77777777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07E9F488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C345E0" w:rsidP="004829B6" w:rsidRDefault="004829B6" w14:paraId="539B4D1B" w14:textId="77777777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hAnsiTheme="majorHAnsi" w:eastAsiaTheme="majorEastAsia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 w:eastAsiaTheme="majorEastAsia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037FAB2A8D704F81BDA0978E071D436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hint="eastAsia" w:asciiTheme="majorHAnsi" w:hAnsiTheme="majorHAnsi" w:eastAsiaTheme="majorEastAsia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G</w:t>
                                          </w:r>
                                          <w:r>
                                            <w:rPr>
                                              <w:rFonts w:asciiTheme="majorHAnsi" w:hAnsiTheme="majorHAnsi" w:eastAsiaTheme="majorEastAsia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erli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hint="eastAsia" w:asciiTheme="majorHAnsi" w:hAnsiTheme="majorHAnsi" w:eastAsiaTheme="majorEastAsia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記帳軟體</w:t>
                                          </w:r>
                                          <w:r>
                                            <w:rPr>
                                              <w:rFonts w:asciiTheme="majorHAnsi" w:hAnsiTheme="majorHAnsi" w:eastAsiaTheme="majorEastAsia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資料庫使用手冊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4829B6" w14:paraId="59FFB34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C345E0" w:rsidRDefault="00C345E0" w14:paraId="3556B237" w14:textId="77777777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760D85F7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C345E0" w:rsidP="004829B6" w:rsidRDefault="004829B6" w14:paraId="418DC00D" w14:textId="77777777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hAnsiTheme="majorHAnsi" w:eastAsiaTheme="majorEastAsia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58E688B9A3142AEA557357C41DC520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其實是懶人包的意思啦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C345E0" w:rsidRDefault="00C345E0" w14:paraId="7FD94D5D" w14:textId="77777777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矩形 619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spid="_x0000_s1026" o:allowincell="f" filled="f" stroked="f" w14:anchorId="3BE36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4829B6" w14:paraId="094C6A6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C345E0" w:rsidRDefault="00C345E0" w14:paraId="24F94157" w14:textId="77777777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07E9F488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C345E0" w:rsidP="004829B6" w:rsidRDefault="004829B6" w14:paraId="539B4D1B" w14:textId="77777777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hAnsiTheme="majorHAnsi" w:eastAsiaTheme="majorEastAsia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037FAB2A8D704F81BDA0978E071D436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>
                                      <w:rPr>
                                        <w:rFonts w:hint="eastAsia" w:asciiTheme="majorHAnsi" w:hAnsiTheme="majorHAnsi" w:eastAsiaTheme="majorEastAsia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erli</w:t>
                                    </w:r>
                                    <w:proofErr w:type="spellEnd"/>
                                    <w:r>
                                      <w:rPr>
                                        <w:rFonts w:hint="eastAsia" w:asciiTheme="majorHAnsi" w:hAnsiTheme="majorHAnsi" w:eastAsiaTheme="majorEastAsia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記帳軟體</w:t>
                                    </w: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資料庫使用手冊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4829B6" w14:paraId="59FFB34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C345E0" w:rsidRDefault="00C345E0" w14:paraId="3556B237" w14:textId="77777777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760D85F7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C345E0" w:rsidP="004829B6" w:rsidRDefault="004829B6" w14:paraId="418DC00D" w14:textId="77777777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hAnsiTheme="majorHAnsi" w:eastAsiaTheme="majorEastAsia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58E688B9A3142AEA557357C41DC520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其實是懶人包的意思啦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C345E0" w:rsidRDefault="00C345E0" w14:paraId="7FD94D5D" w14:textId="777777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0A34300" wp14:editId="724E4E4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矩形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C345E0" w:rsidRDefault="004829B6" w14:paraId="32BBA863" w14:textId="77777777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軟工第一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組</w:t>
                                    </w:r>
                                  </w:sdtContent>
                                </w:sdt>
                              </w:p>
                              <w:p w:rsidR="00C345E0" w:rsidRDefault="00C345E0" w14:paraId="6437AB70" w14:textId="77777777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C345E0" w:rsidRDefault="004829B6" w14:paraId="46B8E0D9" w14:textId="77777777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2-04T00:00:00Z">
                                      <w:dateFormat w:val="yyyy年M月d日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年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12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月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4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日</w:t>
                                    </w:r>
                                  </w:sdtContent>
                                </w:sdt>
                              </w:p>
                              <w:p w:rsidR="00C345E0" w:rsidRDefault="004829B6" w14:paraId="3D96B3A8" w14:textId="77777777">
                                <w:pPr>
                                  <w:pStyle w:val="af5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zh-TW"/>
                                  </w:rPr>
                                  <w:t>撰寫人</w:t>
                                </w:r>
                                <w:r>
                                  <w:rPr>
                                    <w:lang w:val="zh-TW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張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紘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</w:rPr>
                                      <w:t>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矩形 618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spid="_x0000_s1027" o:allowincell="f" filled="f" stroked="f" strokeweight=".25pt" w14:anchorId="60A3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">
                    <v:textbox style="mso-fit-shape-to-text:t" inset=",18pt,,18pt">
                      <w:txbxContent>
                        <w:p w:rsidR="00C345E0" w:rsidRDefault="004829B6" w14:paraId="32BBA863" w14:textId="77777777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gramStart"/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軟工第一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組</w:t>
                              </w:r>
                            </w:sdtContent>
                          </w:sdt>
                        </w:p>
                        <w:p w:rsidR="00C345E0" w:rsidRDefault="00C345E0" w14:paraId="6437AB70" w14:textId="77777777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C345E0" w:rsidRDefault="004829B6" w14:paraId="46B8E0D9" w14:textId="77777777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年M月d日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</w:rPr>
                                <w:t>年</w:t>
                              </w:r>
                              <w:r>
                                <w:rPr>
                                  <w:rFonts w:hint="eastAsia"/>
                                </w:rPr>
                                <w:t>12</w:t>
                              </w:r>
                              <w:r>
                                <w:rPr>
                                  <w:rFonts w:hint="eastAsia"/>
                                </w:rPr>
                                <w:t>月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>日</w:t>
                              </w:r>
                            </w:sdtContent>
                          </w:sdt>
                        </w:p>
                        <w:p w:rsidR="00C345E0" w:rsidRDefault="004829B6" w14:paraId="3D96B3A8" w14:textId="77777777">
                          <w:pPr>
                            <w:pStyle w:val="af5"/>
                            <w:spacing w:line="276" w:lineRule="auto"/>
                            <w:jc w:val="center"/>
                          </w:pPr>
                          <w:r>
                            <w:rPr>
                              <w:lang w:val="zh-TW"/>
                            </w:rPr>
                            <w:t>撰寫人</w:t>
                          </w:r>
                          <w:r>
                            <w:rPr>
                              <w:lang w:val="zh-TW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張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紘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綸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sdtContent>
      </w:sdt>
    </w:p>
    <w:p w:rsidR="00C345E0" w:rsidRDefault="004829B6" w14:paraId="3103CFF8" w14:textId="77777777" w14:noSpellErr="1">
      <w:pPr>
        <w:pStyle w:val="a4"/>
        <w:rPr>
          <w:smallCaps w:val="0"/>
        </w:rPr>
      </w:pPr>
      <w:sdt>
        <w:sdtPr>
          <w:rPr>
            <w:smallCaps w:val="0"/>
          </w:rPr>
          <w:alias w:val="標題"/>
          <w:tag w:val="標題"/>
          <w:id w:val="11808329"/>
          <w:placeholder>
            <w:docPart w:val="6B71BB09411C4AD4AEEBC869FBD613D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proofErr w:type="spellStart"/>
          <w:r>
            <w:rPr>
              <w:rFonts w:hint="eastAsia"/>
              <w:smallCaps w:val="0"/>
            </w:rPr>
            <w:t>Gerli</w:t>
          </w:r>
          <w:proofErr w:type="spellEnd"/>
          <w:r>
            <w:rPr>
              <w:rFonts w:hint="eastAsia"/>
              <w:smallCaps w:val="0"/>
            </w:rPr>
            <w:t>記帳軟體資料庫使用手冊</w:t>
          </w:r>
        </w:sdtContent>
      </w:sdt>
    </w:p>
    <w:p w:rsidR="00C345E0" w:rsidRDefault="004829B6" w14:paraId="7A4E397A" w14:textId="77777777" w14:noSpellErr="1">
      <w:pPr>
        <w:pStyle w:val="a6"/>
      </w:pPr>
      <w:sdt>
        <w:sdtPr>
          <w:alias w:val="副標題"/>
          <w:tag w:val="副標題"/>
          <w:id w:val="11808339"/>
          <w:placeholder>
            <w:docPart w:val="6778BBCA849941D299E11B4090C3C047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>
            <w:rPr>
              <w:rFonts w:hint="eastAsia"/>
            </w:rPr>
            <w:t>其實是懶人包的意思啦</w:t>
          </w:r>
        </w:sdtContent>
      </w:sdt>
    </w:p>
    <w:p w:rsidR="00C345E0" w:rsidP="5FFBE196" w:rsidRDefault="004829B6" w14:paraId="25FFFC1A" w14:textId="77777777" w14:noSpellErr="1">
      <w:pPr>
        <w:ind w:left="720"/>
      </w:pPr>
      <w:r w:rsidR="5FFBE196">
        <w:rPr/>
        <w:t>這個說明文件能夠幫你</w:t>
      </w:r>
    </w:p>
    <w:p w:rsidR="004829B6" w:rsidP="5FFBE196" w:rsidRDefault="004829B6" w14:paraId="687731CE" w14:textId="77777777">
      <w:pPr>
        <w:pStyle w:val="afd"/>
        <w:numPr>
          <w:ilvl w:val="1"/>
          <w:numId w:val="11"/>
        </w:numPr>
        <w:ind w:leftChars="0"/>
        <w:rPr/>
      </w:pPr>
      <w:r w:rsidR="5FFBE196">
        <w:rPr/>
        <w:t>將我寫的東西成功套進專案</w:t>
      </w:r>
      <w:r w:rsidR="5FFBE196">
        <w:rPr/>
        <w:t>(</w:t>
      </w:r>
      <w:r w:rsidR="5FFBE196">
        <w:rPr/>
        <w:t>理論上</w:t>
      </w:r>
      <w:r w:rsidR="5FFBE196">
        <w:rPr/>
        <w:t>)</w:t>
      </w:r>
    </w:p>
    <w:p w:rsidR="004829B6" w:rsidP="5FFBE196" w:rsidRDefault="004829B6" w14:paraId="3FBEAD2A" w14:textId="77777777" w14:noSpellErr="1">
      <w:pPr>
        <w:pStyle w:val="afd"/>
        <w:numPr>
          <w:ilvl w:val="1"/>
          <w:numId w:val="11"/>
        </w:numPr>
        <w:ind w:leftChars="0"/>
        <w:rPr/>
      </w:pPr>
      <w:r w:rsidR="5FFBE196">
        <w:rPr/>
        <w:t>教你要做到某某事要怎麼</w:t>
      </w:r>
      <w:r w:rsidR="5FFBE196">
        <w:rPr/>
        <w:t>call</w:t>
      </w:r>
      <w:r w:rsidR="5FFBE196">
        <w:rPr/>
        <w:t>，比如如何新增資料、取得統計圖表等等</w:t>
      </w:r>
    </w:p>
    <w:p w:rsidR="5FFBE196" w:rsidP="5FFBE196" w:rsidRDefault="5FFBE196" w14:noSpellErr="1" w14:paraId="216C02B2" w14:textId="19D05111">
      <w:pPr>
        <w:pStyle w:val="afd"/>
        <w:numPr>
          <w:ilvl w:val="1"/>
          <w:numId w:val="11"/>
        </w:numPr>
        <w:ind w:leftChars="0"/>
        <w:rPr/>
      </w:pPr>
      <w:r w:rsidR="5FFBE196">
        <w:rPr/>
        <w:t>附上函式大概說明</w:t>
      </w:r>
    </w:p>
    <w:p w:rsidR="5FFBE196" w:rsidP="5FFBE196" w:rsidRDefault="5FFBE196" w14:paraId="382ED36C" w14:textId="5BA49DF9">
      <w:pPr>
        <w:pStyle w:val="a0"/>
        <w:ind w:left="0"/>
      </w:pPr>
    </w:p>
    <w:p w:rsidR="5FFBE196" w:rsidP="5FFBE196" w:rsidRDefault="5FFBE196" w14:paraId="1ABA5D95" w14:textId="6413F80E">
      <w:pPr>
        <w:pStyle w:val="a0"/>
        <w:ind w:left="0"/>
      </w:pPr>
    </w:p>
    <w:p w:rsidR="5FFBE196" w:rsidP="5FFBE196" w:rsidRDefault="5FFBE196" w14:noSpellErr="1" w14:paraId="70B38D0C" w14:textId="454D9C4E">
      <w:pPr>
        <w:pStyle w:val="a0"/>
        <w:ind w:left="0"/>
      </w:pPr>
      <w:r w:rsidRPr="5FFBE196" w:rsidR="5FFBE196">
        <w:rPr>
          <w:b w:val="1"/>
          <w:bCs w:val="1"/>
          <w:sz w:val="32"/>
          <w:szCs w:val="32"/>
        </w:rPr>
        <w:t>安裝說明</w:t>
      </w:r>
    </w:p>
    <w:p w:rsidR="5FFBE196" w:rsidP="5FFBE196" w:rsidRDefault="5FFBE196" w14:paraId="6313147E" w14:textId="1FC8E550">
      <w:pPr>
        <w:pStyle w:val="a0"/>
        <w:ind w:left="0"/>
      </w:pPr>
    </w:p>
    <w:p w:rsidR="5FFBE196" w:rsidP="5FFBE196" w:rsidRDefault="5FFBE196" w14:noSpellErr="1" w14:paraId="1CB4FE9E" w14:textId="21B8B1C4">
      <w:pPr>
        <w:pStyle w:val="a0"/>
        <w:ind w:left="0"/>
      </w:pPr>
      <w:r w:rsidR="5FFBE196">
        <w:rPr/>
        <w:t>1.到git資料夾下的</w:t>
      </w:r>
      <w:r w:rsidRPr="5FFBE196" w:rsidR="5FFBE196">
        <w:rPr>
          <w:rFonts w:ascii="Perpetua" w:hAnsi="Perpetua" w:eastAsia="Perpetua" w:cs="Perpetua"/>
          <w:sz w:val="22"/>
          <w:szCs w:val="22"/>
        </w:rPr>
        <w:t>Gerli\GerliDatabase\GerliSQLiteDemo\app\src\main\java</w:t>
      </w:r>
      <w:r>
        <w:br/>
      </w:r>
      <w:r w:rsidRPr="5FFBE196" w:rsidR="5FFBE196">
        <w:rPr>
          <w:rFonts w:ascii="Perpetua" w:hAnsi="Perpetua" w:eastAsia="Perpetua" w:cs="Perpetua"/>
          <w:sz w:val="22"/>
          <w:szCs w:val="22"/>
        </w:rPr>
        <w:t>把com這個資料夾複製並貼到自己專案的位置(如:</w:t>
      </w:r>
      <w:r w:rsidRPr="5FFBE196" w:rsidR="5FFBE196">
        <w:rPr>
          <w:rFonts w:ascii="Perpetua" w:hAnsi="Perpetua" w:eastAsia="Perpetua" w:cs="Perpetua"/>
          <w:sz w:val="22"/>
          <w:szCs w:val="22"/>
        </w:rPr>
        <w:t>XXX專案</w:t>
      </w:r>
      <w:r w:rsidRPr="5FFBE196" w:rsidR="5FFBE196">
        <w:rPr>
          <w:rFonts w:ascii="Perpetua" w:hAnsi="Perpetua" w:eastAsia="Perpetua" w:cs="Perpetua"/>
          <w:sz w:val="22"/>
          <w:szCs w:val="22"/>
        </w:rPr>
        <w:t>\app\src\main\java</w:t>
      </w:r>
      <w:r w:rsidRPr="5FFBE196" w:rsidR="5FFBE196">
        <w:rPr>
          <w:rFonts w:ascii="Perpetua" w:hAnsi="Perpetua" w:eastAsia="Perpetua" w:cs="Perpetua"/>
          <w:sz w:val="22"/>
          <w:szCs w:val="22"/>
        </w:rPr>
        <w:t>，位置因人而異，主要是放在java這個資料夾來符合套件名稱位置</w:t>
      </w:r>
      <w:r w:rsidRPr="5FFBE196" w:rsidR="5FFBE196">
        <w:rPr>
          <w:rFonts w:ascii="Perpetua" w:hAnsi="Perpetua" w:eastAsia="Perpetua" w:cs="Perpetua"/>
          <w:sz w:val="22"/>
          <w:szCs w:val="22"/>
        </w:rPr>
        <w:t>)</w:t>
      </w:r>
    </w:p>
    <w:p w:rsidR="5FFBE196" w:rsidP="5FFBE196" w:rsidRDefault="5FFBE196" w14:noSpellErr="1" w14:paraId="6661EE70" w14:textId="10029499">
      <w:pPr>
        <w:pStyle w:val="a0"/>
        <w:ind w:left="0"/>
      </w:pPr>
      <w:r>
        <w:drawing>
          <wp:inline wp14:editId="036052EF" wp14:anchorId="3B6C2617">
            <wp:extent cx="4572000" cy="2486025"/>
            <wp:effectExtent l="0" t="0" r="0" b="0"/>
            <wp:docPr id="11638990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0a96032ff3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5BC9BD0F" w14:textId="45751C62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665AFEE1" w14:textId="40C2CFE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有放成功的話資料夾結構應該會類似如下:</w:t>
      </w:r>
    </w:p>
    <w:p w:rsidR="5FFBE196" w:rsidP="5FFBE196" w:rsidRDefault="5FFBE196" w14:noSpellErr="1" w14:paraId="1C264879" w14:textId="239D53F8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>
        <w:drawing>
          <wp:inline wp14:editId="64D285A3" wp14:anchorId="54713F47">
            <wp:extent cx="4352925" cy="3095625"/>
            <wp:effectExtent l="0" t="0" r="0" b="0"/>
            <wp:docPr id="21276203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5a7894d3a2b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3969842A" w14:textId="3CFA405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10494F6E" w14:textId="28C22CB7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2.試試看在onCreate或喜歡的地方打</w:t>
      </w:r>
    </w:p>
    <w:p w:rsidR="5FFBE196" w:rsidP="5FFBE196" w:rsidRDefault="5FFBE196" w14:noSpellErr="1" w14:paraId="34BDE01C" w14:textId="0A133F9B">
      <w:pPr>
        <w:ind w:left="720"/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GerliDatabaseManager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 xml:space="preserve"> manager =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 xml:space="preserve">new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GerliDatabaseManager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this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)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  <w:highlight w:val="lightGray"/>
        </w:rPr>
        <w:t>;</w:t>
      </w:r>
    </w:p>
    <w:p w:rsidR="5FFBE196" w:rsidP="5FFBE196" w:rsidRDefault="5FFBE196" w14:noSpellErr="1" w14:paraId="76C5311B" w14:textId="481A2698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(可能會跳提示要你按ALT+Enter來</w:t>
      </w:r>
      <w:r w:rsidRPr="5FFBE196" w:rsidR="5FFBE196">
        <w:rPr>
          <w:rFonts w:ascii="Perpetua" w:hAnsi="Perpetua" w:eastAsia="Perpetua" w:cs="Perpetua"/>
          <w:sz w:val="22"/>
          <w:szCs w:val="22"/>
        </w:rPr>
        <w:t>import)，如果不會有紅字代表裝成功囉~~~</w:t>
      </w:r>
    </w:p>
    <w:p w:rsidR="5FFBE196" w:rsidP="5FFBE196" w:rsidRDefault="5FFBE196" w14:noSpellErr="1" w14:paraId="59543F94" w14:textId="4C6991C4">
      <w:pPr>
        <w:pStyle w:val="a0"/>
        <w:ind w:left="0"/>
      </w:pPr>
      <w:r>
        <w:drawing>
          <wp:inline wp14:editId="152AFB45" wp14:anchorId="0BFA0537">
            <wp:extent cx="4572000" cy="3286125"/>
            <wp:effectExtent l="0" t="0" r="0" b="0"/>
            <wp:docPr id="18584786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baa3795574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402FA609" w14:textId="24C2BC7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063052E5" w14:textId="52A605C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568E3BC9" w14:textId="75A666CD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阿對了這邊很重要你們裝完之後，請幫我把</w:t>
      </w:r>
      <w:r w:rsidRPr="5FFBE196" w:rsidR="5FFBE196">
        <w:rPr>
          <w:rFonts w:ascii="Perpetua" w:hAnsi="Perpetua" w:eastAsia="Perpetua" w:cs="Perpetua"/>
          <w:sz w:val="22"/>
          <w:szCs w:val="22"/>
        </w:rPr>
        <w:t>gerlisqlitedemo資料夾底下的</w:t>
      </w:r>
      <w:r w:rsidRPr="5FFBE196" w:rsidR="5FFBE196">
        <w:rPr>
          <w:rFonts w:ascii="Perpetua" w:hAnsi="Perpetua" w:eastAsia="Perpetua" w:cs="Perpetua"/>
          <w:sz w:val="22"/>
          <w:szCs w:val="22"/>
        </w:rPr>
        <w:t>InsertActivity、MainActivity兩個東西刪掉(不然你的R這個東西會跳出來抗議</w:t>
      </w:r>
      <w:r w:rsidRPr="5FFBE196" w:rsidR="5FFBE196">
        <w:rPr>
          <w:rFonts w:ascii="Perpetua" w:hAnsi="Perpetua" w:eastAsia="Perpetua" w:cs="Perpetua"/>
          <w:sz w:val="22"/>
          <w:szCs w:val="22"/>
        </w:rPr>
        <w:t>)</w:t>
      </w:r>
    </w:p>
    <w:p w:rsidR="5FFBE196" w:rsidP="5FFBE196" w:rsidRDefault="5FFBE196" w14:noSpellErr="1" w14:paraId="4E1334CA" w14:textId="5E97D96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>
        <w:drawing>
          <wp:inline wp14:editId="38DC5259" wp14:anchorId="6F1A5651">
            <wp:extent cx="4162425" cy="4572000"/>
            <wp:effectExtent l="0" t="0" r="0" b="0"/>
            <wp:docPr id="21252219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e2b2f2c5ed3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0F848B26" w14:textId="0CEFDDED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0349264D" w14:textId="5244289C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355AB560" w14:textId="1E2F4124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b w:val="1"/>
          <w:bCs w:val="1"/>
          <w:sz w:val="32"/>
          <w:szCs w:val="32"/>
        </w:rPr>
        <w:t>Gerli資料庫使用方法</w:t>
      </w:r>
    </w:p>
    <w:p w:rsidR="5FFBE196" w:rsidP="5FFBE196" w:rsidRDefault="5FFBE196" w14:noSpellErr="1" w14:paraId="440042CF" w14:textId="2F95D6A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22347A3E" w14:textId="6BFA7E88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為了更方便以及抽象化</w:t>
      </w:r>
    </w:p>
    <w:p w:rsidR="5FFBE196" w:rsidP="5FFBE196" w:rsidRDefault="5FFBE196" w14:noSpellErr="1" w14:paraId="247E2F00" w14:textId="17D800D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資料庫內部的東西全部都整理成call function的方式完成了</w:t>
      </w:r>
    </w:p>
    <w:p w:rsidR="5FFBE196" w:rsidP="5FFBE196" w:rsidRDefault="5FFBE196" w14:noSpellErr="1" w14:paraId="6E64B88A" w14:textId="003CBFAB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大家只要透過GerliDatabaseManager這個class來完成任何跟資料庫有關的操作就好囉~</w:t>
      </w:r>
    </w:p>
    <w:p w:rsidR="5FFBE196" w:rsidP="5FFBE196" w:rsidRDefault="5FFBE196" w14:paraId="4586082A" w14:textId="59710DA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275090BA" w14:textId="58E0594F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8"/>
          <w:szCs w:val="28"/>
          <w:highlight w:val="lightGray"/>
        </w:rPr>
        <w:t>1.產生Gerli資料庫</w:t>
      </w:r>
    </w:p>
    <w:p w:rsidR="5FFBE196" w:rsidP="5FFBE196" w:rsidRDefault="5FFBE196" w14:noSpellErr="1" w14:paraId="0411DF7F" w14:textId="1A83CF3C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5DB72A3A" w14:textId="09D8B49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照以下方法宣告，並給入Activity的context(也就是填t</w:t>
      </w:r>
      <w:r w:rsidRPr="5FFBE196" w:rsidR="5FFBE196">
        <w:rPr>
          <w:rFonts w:ascii="Perpetua" w:hAnsi="Perpetua" w:eastAsia="Perpetua" w:cs="Perpetua"/>
          <w:sz w:val="22"/>
          <w:szCs w:val="22"/>
        </w:rPr>
        <w:t>his</w:t>
      </w:r>
      <w:r w:rsidRPr="5FFBE196" w:rsidR="5FFBE196">
        <w:rPr>
          <w:rFonts w:ascii="Perpetua" w:hAnsi="Perpetua" w:eastAsia="Perpetua" w:cs="Perpetua"/>
          <w:sz w:val="22"/>
          <w:szCs w:val="22"/>
        </w:rPr>
        <w:t>)就成功囉</w:t>
      </w:r>
    </w:p>
    <w:p w:rsidR="5FFBE196" w:rsidP="5FFBE196" w:rsidRDefault="5FFBE196" w14:noSpellErr="1" w14:paraId="6743F1E2" w14:textId="26C55349">
      <w:pPr>
        <w:pStyle w:val="a0"/>
        <w:ind w:left="0"/>
      </w:pPr>
      <w:r>
        <w:drawing>
          <wp:inline wp14:editId="3C0C3091" wp14:anchorId="477BF46D">
            <wp:extent cx="4572000" cy="438150"/>
            <wp:effectExtent l="0" t="0" r="0" b="0"/>
            <wp:docPr id="15291735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51998eca4fe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paraId="06AD98BB" w14:textId="5D00AA2D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2BE5BDB9" w14:textId="497FFB8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8"/>
          <w:szCs w:val="28"/>
          <w:highlight w:val="lightGray"/>
        </w:rPr>
        <w:t>2.新增資料</w:t>
      </w:r>
    </w:p>
    <w:p w:rsidR="5FFBE196" w:rsidP="5FFBE196" w:rsidRDefault="5FFBE196" w14:noSpellErr="1" w14:paraId="218F3A04" w14:textId="3A8B7D2C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0752CEFA" w14:textId="55AC1962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新增資料有以下三個函式，分別對三種Table做操作</w:t>
      </w:r>
    </w:p>
    <w:p w:rsidR="5FFBE196" w:rsidP="5FFBE196" w:rsidRDefault="5FFBE196" w14:noSpellErr="1" w14:paraId="0472DD16" w14:textId="694F12AD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5A400430" w14:textId="60285B8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A.新增一筆帳目</w:t>
      </w:r>
    </w:p>
    <w:p w:rsidR="5FFBE196" w:rsidP="5FFBE196" w:rsidRDefault="5FFBE196" w14:paraId="4E9412C4" w14:textId="6C1994CA">
      <w:pPr>
        <w:pStyle w:val="a0"/>
        <w:ind w:left="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</w:p>
    <w:p w:rsidR="5FFBE196" w:rsidP="5FFBE196" w:rsidRDefault="5FFBE196" w14:noSpellErr="1" w14:paraId="2A297A0E" w14:textId="4B9D85C8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V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oid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insertAccount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(String name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 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money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AccountType type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String time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String description)</w:t>
      </w:r>
    </w:p>
    <w:p w:rsidR="5FFBE196" w:rsidP="5FFBE196" w:rsidRDefault="5FFBE196" w14:paraId="317BFCE4" w14:textId="50F422D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45F0446A" w14:textId="77CE907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說明如下:</w:t>
      </w:r>
    </w:p>
    <w:p w:rsidR="5FFBE196" w:rsidP="5FFBE196" w:rsidRDefault="5FFBE196" w14:noSpellErr="1" w14:paraId="27538B6E" w14:textId="2B8B2665">
      <w:pPr>
        <w:pStyle w:val="a0"/>
        <w:ind w:left="0"/>
      </w:pPr>
      <w:r>
        <w:drawing>
          <wp:inline wp14:editId="15A66838" wp14:anchorId="29A7C6C6">
            <wp:extent cx="4572000" cy="1543050"/>
            <wp:effectExtent l="0" t="0" r="0" b="0"/>
            <wp:docPr id="18535625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0ee2b8ce18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673B29E5" w14:textId="239E8528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其中用到的商品類型要</w:t>
      </w:r>
      <w:r w:rsidRPr="5FFBE196" w:rsidR="5FFBE196">
        <w:rPr>
          <w:rFonts w:ascii="Perpetua" w:hAnsi="Perpetua" w:eastAsia="Perpetua" w:cs="Perpetua"/>
          <w:sz w:val="22"/>
          <w:szCs w:val="22"/>
        </w:rPr>
        <w:t>用</w:t>
      </w:r>
      <w:r w:rsidRPr="5FFBE196" w:rsidR="5FFBE196">
        <w:rPr>
          <w:rFonts w:ascii="Perpetua" w:hAnsi="Perpetua" w:eastAsia="Perpetua" w:cs="Perpetua"/>
          <w:sz w:val="22"/>
          <w:szCs w:val="22"/>
        </w:rPr>
        <w:t>AccountType這個enum來填寫</w:t>
      </w:r>
    </w:p>
    <w:p w:rsidR="5FFBE196" w:rsidP="5FFBE196" w:rsidRDefault="5FFBE196" w14:noSpellErr="1" w14:paraId="5F2A9C68" w14:textId="01580DD5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AccountType所包含</w:t>
      </w:r>
      <w:r w:rsidRPr="5FFBE196" w:rsidR="5FFBE196">
        <w:rPr>
          <w:rFonts w:ascii="Perpetua" w:hAnsi="Perpetua" w:eastAsia="Perpetua" w:cs="Perpetua"/>
          <w:sz w:val="22"/>
          <w:szCs w:val="22"/>
        </w:rPr>
        <w:t>項目如下(有興趣可以看AccountType.java，會有對應的中文意思</w:t>
      </w:r>
      <w:r w:rsidRPr="5FFBE196" w:rsidR="5FFBE196">
        <w:rPr>
          <w:rFonts w:ascii="Perpetua" w:hAnsi="Perpetua" w:eastAsia="Perpetua" w:cs="Perpetua"/>
          <w:sz w:val="22"/>
          <w:szCs w:val="22"/>
        </w:rPr>
        <w:t>)</w:t>
      </w:r>
    </w:p>
    <w:p w:rsidR="5FFBE196" w:rsidP="5FFBE196" w:rsidRDefault="5FFBE196" w14:noSpellErr="1" w14:paraId="26D29AD5" w14:textId="5328DAD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>
        <w:drawing>
          <wp:inline wp14:editId="385C65C0" wp14:anchorId="181F609B">
            <wp:extent cx="4572000" cy="1943100"/>
            <wp:effectExtent l="0" t="0" r="0" b="0"/>
            <wp:docPr id="4017857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1c9056adf3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paraId="5971B082" w14:textId="2E1D1C3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paraId="7F66CCD8" w14:textId="16685519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paraId="1683FFCF" w14:textId="7D189C57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paraId="79E2A03D" w14:textId="04D82AF2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69B2A662" w:rsidP="5FFBE196" w:rsidRDefault="69B2A662" w14:paraId="28DF45F3" w14:noSpellErr="1" w14:textId="74F5B79E">
      <w:pPr>
        <w:pStyle w:val="a0"/>
        <w:ind w:left="0"/>
      </w:pPr>
      <w:r w:rsidR="5FFBE196">
        <w:rPr/>
        <w:t>B.新增年紀事與月紀事</w:t>
      </w:r>
    </w:p>
    <w:p w:rsidR="5FFBE196" w:rsidP="5FFBE196" w:rsidRDefault="5FFBE196" w14:noSpellErr="1" w14:paraId="287292C9" w14:textId="2982122E">
      <w:pPr>
        <w:pStyle w:val="a0"/>
        <w:ind w:left="0"/>
        <w:rPr>
          <w:color w:val="000000" w:themeColor="text1" w:themeTint="FF" w:themeShade="FF"/>
        </w:rPr>
      </w:pPr>
    </w:p>
    <w:p w:rsidR="5FFBE196" w:rsidP="5FFBE196" w:rsidRDefault="5FFBE196" w14:noSpellErr="1" w14:paraId="5AFAD0DB" w14:textId="06F73017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V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oid insertYearPlan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,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String description)</w:t>
      </w:r>
    </w:p>
    <w:p w:rsidR="5FFBE196" w:rsidP="5FFBE196" w:rsidRDefault="5FFBE196" w14:noSpellErr="1" w14:paraId="52888313" w14:textId="2B42435D">
      <w:pPr>
        <w:pStyle w:val="a0"/>
        <w:ind w:left="0"/>
        <w:rPr>
          <w:color w:val="000000" w:themeColor="text1" w:themeTint="FF" w:themeShade="FF"/>
        </w:rPr>
      </w:pPr>
    </w:p>
    <w:p w:rsidR="5FFBE196" w:rsidP="5FFBE196" w:rsidRDefault="5FFBE196" w14:noSpellErr="1" w14:paraId="0B5242F0" w14:textId="4EE8B5EE">
      <w:pPr>
        <w:ind w:left="720"/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V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oid insertMonthPlan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day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,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String description)</w:t>
      </w:r>
    </w:p>
    <w:p w:rsidR="5FFBE196" w:rsidP="5FFBE196" w:rsidRDefault="5FFBE196" w14:noSpellErr="1" w14:paraId="6EA34C28" w14:textId="74465FCA">
      <w:pPr>
        <w:pStyle w:val="a0"/>
        <w:ind w:left="0"/>
      </w:pPr>
    </w:p>
    <w:p w:rsidR="5FFBE196" w:rsidP="5FFBE196" w:rsidRDefault="5FFBE196" w14:noSpellErr="1" w14:paraId="7B2FFE56" w14:textId="535807CE">
      <w:pPr>
        <w:pStyle w:val="a0"/>
        <w:ind w:left="0"/>
      </w:pPr>
      <w:r w:rsidR="5FFBE196">
        <w:rPr/>
        <w:t>說明如下:</w:t>
      </w:r>
    </w:p>
    <w:p w:rsidR="5FFBE196" w:rsidP="5FFBE196" w:rsidRDefault="5FFBE196" w14:noSpellErr="1" w14:paraId="692D0D6F" w14:textId="1837C4DB">
      <w:pPr>
        <w:pStyle w:val="a0"/>
        <w:ind w:left="0"/>
      </w:pPr>
      <w:r>
        <w:drawing>
          <wp:inline wp14:editId="205E4156" wp14:anchorId="7F05643A">
            <wp:extent cx="3867150" cy="2019300"/>
            <wp:effectExtent l="0" t="0" r="0" b="0"/>
            <wp:docPr id="11086449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126d5e5edf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1C48EB21" w14:textId="50765C9B">
      <w:pPr>
        <w:pStyle w:val="a0"/>
        <w:ind w:left="0"/>
      </w:pPr>
      <w:r>
        <w:drawing>
          <wp:inline wp14:editId="70EF5A11" wp14:anchorId="70BF661C">
            <wp:extent cx="4572000" cy="2209800"/>
            <wp:effectExtent l="0" t="0" r="0" b="0"/>
            <wp:docPr id="15885653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72e45fb08f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17277EB0" w14:textId="61BCAE7A">
      <w:pPr>
        <w:pStyle w:val="a0"/>
        <w:ind w:left="0"/>
      </w:pPr>
      <w:r w:rsidR="5FFBE196">
        <w:rPr/>
        <w:t>在此說明，日期千萬不要給我亂填呀!!!!!!</w:t>
      </w:r>
      <w:r>
        <w:br/>
      </w:r>
      <w:r w:rsidR="5FFBE196">
        <w:rPr/>
        <w:t>(例如2016/13/32，這樣的計</w:t>
      </w:r>
      <w:r w:rsidR="5FFBE196">
        <w:rPr/>
        <w:t>下去只會當無效資料)</w:t>
      </w:r>
    </w:p>
    <w:p w:rsidR="5FFBE196" w:rsidP="5FFBE196" w:rsidRDefault="5FFBE196" w14:noSpellErr="1" w14:paraId="5626CAF3" w14:textId="65DAF6B3">
      <w:pPr>
        <w:pStyle w:val="a0"/>
        <w:ind w:left="0"/>
      </w:pPr>
    </w:p>
    <w:p w:rsidR="5FFBE196" w:rsidP="5FFBE196" w:rsidRDefault="5FFBE196" w14:noSpellErr="1" w14:paraId="02907DD6" w14:textId="5DB223BB">
      <w:pPr>
        <w:pStyle w:val="a0"/>
        <w:ind w:left="0"/>
        <w:rPr>
          <w:sz w:val="24"/>
          <w:szCs w:val="24"/>
        </w:rPr>
      </w:pPr>
    </w:p>
    <w:p w:rsidR="5FFBE196" w:rsidP="5FFBE196" w:rsidRDefault="5FFBE196" w14:noSpellErr="1" w14:paraId="5238B51E" w14:textId="7D98057A">
      <w:pPr>
        <w:pStyle w:val="a0"/>
        <w:ind w:left="0"/>
      </w:pPr>
      <w:r w:rsidRPr="5FFBE196" w:rsidR="5FFBE196">
        <w:rPr>
          <w:sz w:val="24"/>
          <w:szCs w:val="24"/>
          <w:highlight w:val="lightGray"/>
        </w:rPr>
        <w:t>3.取得今日支出與收入</w:t>
      </w:r>
    </w:p>
    <w:p w:rsidR="5FFBE196" w:rsidP="5FFBE196" w:rsidRDefault="5FFBE196" w14:paraId="1D2E7762" w14:textId="31359D36">
      <w:pPr>
        <w:pStyle w:val="a0"/>
        <w:ind w:left="0"/>
        <w:rPr>
          <w:color w:val="000000" w:themeColor="text1" w:themeTint="FF" w:themeShade="FF"/>
        </w:rPr>
      </w:pPr>
    </w:p>
    <w:p w:rsidR="5FFBE196" w:rsidP="5FFBE196" w:rsidRDefault="5FFBE196" w14:noSpellErr="1" w14:paraId="2AFB61A7" w14:textId="239BEB9F">
      <w:pPr>
        <w:ind w:left="720"/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TotalPackage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getTodayTotal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()</w:t>
      </w:r>
    </w:p>
    <w:p w:rsidR="5FFBE196" w:rsidP="5FFBE196" w:rsidRDefault="5FFBE196" w14:paraId="1A1C09EE" w14:textId="1785D9D7">
      <w:pPr>
        <w:pStyle w:val="a0"/>
        <w:ind w:left="0"/>
      </w:pPr>
    </w:p>
    <w:p w:rsidR="5FFBE196" w:rsidP="5FFBE196" w:rsidRDefault="5FFBE196" w14:noSpellErr="1" w14:paraId="1F1942CA" w14:textId="5909138B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TotalPackage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getDayTotal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(String day)</w:t>
      </w:r>
    </w:p>
    <w:p w:rsidR="5FFBE196" w:rsidP="5FFBE196" w:rsidRDefault="5FFBE196" w14:noSpellErr="1" w14:paraId="3AE86936" w14:textId="30C1FA9D">
      <w:pPr>
        <w:pStyle w:val="a0"/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</w:p>
    <w:p w:rsidR="5FFBE196" w:rsidP="5FFBE196" w:rsidRDefault="5FFBE196" w14:noSpellErr="1" w14:paraId="2D74E886" w14:textId="3AB066A6">
      <w:pPr>
        <w:pStyle w:val="a0"/>
        <w:ind w:left="0"/>
      </w:pPr>
      <w:r w:rsidR="5FFBE196">
        <w:rPr/>
        <w:t>說明如下:</w:t>
      </w:r>
    </w:p>
    <w:p w:rsidR="5FFBE196" w:rsidP="5FFBE196" w:rsidRDefault="5FFBE196" w14:noSpellErr="1" w14:paraId="4F84FAA8" w14:textId="7105D07B">
      <w:pPr>
        <w:pStyle w:val="a0"/>
        <w:ind w:left="0"/>
      </w:pPr>
      <w:r>
        <w:drawing>
          <wp:inline wp14:editId="3AA644F9" wp14:anchorId="45B56FB1">
            <wp:extent cx="4572000" cy="1638300"/>
            <wp:effectExtent l="0" t="0" r="0" b="0"/>
            <wp:docPr id="18727400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149cbdfccf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4F48DB10" w14:textId="6DCC1867">
      <w:pPr>
        <w:pStyle w:val="a0"/>
        <w:ind w:left="0"/>
      </w:pPr>
      <w:r>
        <w:drawing>
          <wp:inline wp14:editId="74A90A28" wp14:anchorId="47AC6A05">
            <wp:extent cx="4572000" cy="1352550"/>
            <wp:effectExtent l="0" t="0" r="0" b="0"/>
            <wp:docPr id="12936667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f67b94b1cb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78A35832" w14:textId="6629C4F5">
      <w:pPr>
        <w:pStyle w:val="a0"/>
        <w:ind w:left="0"/>
      </w:pPr>
      <w:r w:rsidR="5FFBE196">
        <w:rPr/>
        <w:t>其中要注意的是，要宣告UnitPackage.TotalPackage來接資料包</w:t>
      </w:r>
      <w:r>
        <w:br/>
      </w:r>
      <w:r w:rsidR="5FFBE196">
        <w:rPr/>
        <w:t>以及取得指定天的支出與收入，要使用CalendarManager來取時間</w:t>
      </w:r>
    </w:p>
    <w:p w:rsidR="69B2A662" w:rsidP="5FFBE196" w:rsidRDefault="69B2A662" w14:paraId="0BCD6ABB" w14:textId="6AEABCD3">
      <w:pPr>
        <w:pStyle w:val="a0"/>
        <w:ind w:left="0"/>
      </w:pPr>
    </w:p>
    <w:p w:rsidR="5FFBE196" w:rsidP="5FFBE196" w:rsidRDefault="5FFBE196" w14:paraId="1CC7DFBB" w14:textId="13AC1593">
      <w:pPr>
        <w:pStyle w:val="a0"/>
        <w:ind w:left="0"/>
        <w:rPr>
          <w:sz w:val="24"/>
          <w:szCs w:val="24"/>
        </w:rPr>
      </w:pPr>
    </w:p>
    <w:p w:rsidR="5FFBE196" w:rsidP="5FFBE196" w:rsidRDefault="5FFBE196" w14:noSpellErr="1" w14:paraId="7F318DBC" w14:textId="118A7836">
      <w:pPr>
        <w:pStyle w:val="a0"/>
        <w:ind w:left="0"/>
      </w:pPr>
      <w:r w:rsidRPr="5FFBE196" w:rsidR="5FFBE196">
        <w:rPr>
          <w:sz w:val="24"/>
          <w:szCs w:val="24"/>
          <w:highlight w:val="lightGray"/>
        </w:rPr>
        <w:t>4.取得統計圖表長條圖資料</w:t>
      </w:r>
    </w:p>
    <w:p w:rsidR="5FFBE196" w:rsidP="5FFBE196" w:rsidRDefault="5FFBE196" w14:noSpellErr="1" w14:paraId="1272A029" w14:textId="6DD02F7D">
      <w:pPr>
        <w:pStyle w:val="a0"/>
        <w:ind w:left="0"/>
        <w:rPr>
          <w:color w:val="000000" w:themeColor="text1" w:themeTint="FF" w:themeShade="FF"/>
        </w:rPr>
      </w:pPr>
    </w:p>
    <w:p w:rsidR="5FFBE196" w:rsidP="5FFBE196" w:rsidRDefault="5FFBE196" w14:noSpellErr="1" w14:paraId="5151E546" w14:textId="1416D8E7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BarChartPackage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getBarChartByWeek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(Calendar dayOfWeek)</w:t>
      </w:r>
    </w:p>
    <w:p w:rsidR="5FFBE196" w:rsidP="5FFBE196" w:rsidRDefault="5FFBE196" w14:noSpellErr="1" w14:paraId="118C9D36" w14:textId="3F897533">
      <w:pPr>
        <w:pStyle w:val="a0"/>
        <w:ind w:left="0"/>
        <w:rPr>
          <w:color w:val="000000" w:themeColor="text1" w:themeTint="FF" w:themeShade="FF"/>
        </w:rPr>
      </w:pPr>
    </w:p>
    <w:p w:rsidR="5FFBE196" w:rsidP="5FFBE196" w:rsidRDefault="5FFBE196" w14:noSpellErr="1" w14:paraId="567B0C6E" w14:textId="24491C78">
      <w:pPr>
        <w:ind w:left="720"/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BarChartPackage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getBarChartByYear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(Calendar calendar)</w:t>
      </w:r>
    </w:p>
    <w:p w:rsidR="5FFBE196" w:rsidP="5FFBE196" w:rsidRDefault="5FFBE196" w14:noSpellErr="1" w14:paraId="25E59A0A" w14:textId="22BFD25C">
      <w:pPr>
        <w:pStyle w:val="a0"/>
        <w:ind w:left="0"/>
      </w:pPr>
    </w:p>
    <w:p w:rsidR="5FFBE196" w:rsidP="5FFBE196" w:rsidRDefault="5FFBE196" w14:noSpellErr="1" w14:paraId="108A320A" w14:textId="6AF0FB7F">
      <w:pPr>
        <w:pStyle w:val="a0"/>
        <w:ind w:left="0"/>
      </w:pPr>
    </w:p>
    <w:p w:rsidR="5FFBE196" w:rsidP="5FFBE196" w:rsidRDefault="5FFBE196" w14:noSpellErr="1" w14:paraId="0BD974F7" w14:textId="51389319">
      <w:pPr>
        <w:pStyle w:val="a0"/>
        <w:ind w:left="0"/>
      </w:pPr>
      <w:r w:rsidR="5FFBE196">
        <w:rPr/>
        <w:t>說明如下:</w:t>
      </w:r>
    </w:p>
    <w:p w:rsidR="5FFBE196" w:rsidP="5FFBE196" w:rsidRDefault="5FFBE196" w14:noSpellErr="1" w14:paraId="5FB2F149" w14:textId="7701C5C0">
      <w:pPr>
        <w:pStyle w:val="a0"/>
        <w:ind w:left="0"/>
      </w:pPr>
      <w:r>
        <w:drawing>
          <wp:inline wp14:editId="156427D4" wp14:anchorId="5102D47B">
            <wp:extent cx="4572000" cy="1828800"/>
            <wp:effectExtent l="0" t="0" r="0" b="0"/>
            <wp:docPr id="9742525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d41f20bbfb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40DF95FD" w14:textId="57ABC74B">
      <w:pPr>
        <w:pStyle w:val="a0"/>
        <w:ind w:left="0"/>
      </w:pPr>
      <w:r>
        <w:drawing>
          <wp:inline wp14:editId="33991245" wp14:anchorId="0E71E595">
            <wp:extent cx="4572000" cy="1828800"/>
            <wp:effectExtent l="0" t="0" r="0" b="0"/>
            <wp:docPr id="6973170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a13b8e1cd5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61858A73" w14:textId="304C6EFD">
      <w:pPr>
        <w:pStyle w:val="a0"/>
        <w:ind w:left="0"/>
      </w:pPr>
      <w:r w:rsidR="5FFBE196">
        <w:rPr/>
        <w:t>其中要注意的是，要宣告UnitPackage.</w:t>
      </w:r>
      <w:r w:rsidR="5FFBE196">
        <w:rPr/>
        <w:t>BarChartPackage</w:t>
      </w:r>
      <w:r w:rsidR="5FFBE196">
        <w:rPr/>
        <w:t>來接資料包</w:t>
      </w:r>
      <w:r>
        <w:br/>
      </w:r>
      <w:r w:rsidR="5FFBE196">
        <w:rPr/>
        <w:t>以及</w:t>
      </w:r>
      <w:r w:rsidR="5FFBE196">
        <w:rPr/>
        <w:t>使用前兩行來設定Calen</w:t>
      </w:r>
      <w:r w:rsidR="5FFBE196">
        <w:rPr/>
        <w:t>dar並丟入函式</w:t>
      </w:r>
    </w:p>
    <w:p w:rsidR="5FFBE196" w:rsidP="5FFBE196" w:rsidRDefault="5FFBE196" w14:noSpellErr="1" w14:paraId="74BB935D" w14:textId="54857D57">
      <w:pPr>
        <w:pStyle w:val="a0"/>
        <w:ind w:left="0"/>
      </w:pPr>
      <w:r w:rsidR="5FFBE196">
        <w:rPr/>
        <w:t>輸出為</w:t>
      </w:r>
      <w:r w:rsidR="5FFBE196">
        <w:rPr/>
        <w:t>ArrayList</w:t>
      </w:r>
      <w:r w:rsidR="5FFBE196">
        <w:rPr/>
        <w:t>代表</w:t>
      </w:r>
      <w:r w:rsidR="5FFBE196">
        <w:rPr/>
        <w:t>所求</w:t>
      </w:r>
      <w:r w:rsidR="5FFBE196">
        <w:rPr/>
        <w:t>日期(照日期順序)</w:t>
      </w:r>
    </w:p>
    <w:p w:rsidR="5FFBE196" w:rsidP="5FFBE196" w:rsidRDefault="5FFBE196" w14:noSpellErr="1" w14:paraId="280DEB0D" w14:textId="3F0947D9">
      <w:pPr>
        <w:pStyle w:val="a0"/>
        <w:ind w:left="0"/>
      </w:pPr>
      <w:r w:rsidR="5FFBE196">
        <w:rPr/>
        <w:t>以及</w:t>
      </w:r>
      <w:r w:rsidR="5FFBE196">
        <w:rPr/>
        <w:t>對應</w:t>
      </w:r>
      <w:r w:rsidR="5FFBE196">
        <w:rPr/>
        <w:t>的</w:t>
      </w:r>
      <w:r w:rsidR="5FFBE196">
        <w:rPr/>
        <w:t>float[]</w:t>
      </w:r>
      <w:r w:rsidR="5FFBE196">
        <w:rPr/>
        <w:t>代表</w:t>
      </w:r>
      <w:r w:rsidR="5FFBE196">
        <w:rPr/>
        <w:t>花費</w:t>
      </w:r>
    </w:p>
    <w:p w:rsidR="5FFBE196" w:rsidP="5FFBE196" w:rsidRDefault="5FFBE196" w14:noSpellErr="1" w14:paraId="1BACFCF3" w14:textId="563F6D67">
      <w:pPr>
        <w:pStyle w:val="a0"/>
        <w:ind w:left="0"/>
      </w:pPr>
    </w:p>
    <w:p w:rsidR="5FFBE196" w:rsidP="5FFBE196" w:rsidRDefault="5FFBE196" w14:noSpellErr="1" w14:paraId="362A0D07" w14:textId="6D5F968D">
      <w:pPr>
        <w:pStyle w:val="a0"/>
        <w:ind w:left="0"/>
        <w:rPr>
          <w:sz w:val="24"/>
          <w:szCs w:val="24"/>
        </w:rPr>
      </w:pPr>
    </w:p>
    <w:p w:rsidR="5FFBE196" w:rsidP="5FFBE196" w:rsidRDefault="5FFBE196" w14:noSpellErr="1" w14:paraId="132122E5" w14:textId="7F19C1D8">
      <w:pPr>
        <w:pStyle w:val="a0"/>
        <w:ind w:left="0"/>
      </w:pPr>
      <w:r w:rsidRPr="5FFBE196" w:rsidR="5FFBE196">
        <w:rPr>
          <w:sz w:val="24"/>
          <w:szCs w:val="24"/>
          <w:highlight w:val="lightGray"/>
        </w:rPr>
        <w:t>5.</w:t>
      </w:r>
      <w:r w:rsidRPr="5FFBE196" w:rsidR="5FFBE196">
        <w:rPr>
          <w:rFonts w:ascii="Perpetua" w:hAnsi="Perpetua" w:eastAsia="Perpetua" w:cs="Perpetua"/>
          <w:sz w:val="24"/>
          <w:szCs w:val="24"/>
          <w:highlight w:val="lightGray"/>
        </w:rPr>
        <w:t>取得統計圖表長條圖資料</w:t>
      </w:r>
    </w:p>
    <w:p w:rsidR="5FFBE196" w:rsidP="5FFBE196" w:rsidRDefault="5FFBE196" w14:paraId="2F58169B" w14:textId="51CDB0D8">
      <w:pPr>
        <w:pStyle w:val="a0"/>
        <w:ind w:left="0" w:firstLine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7EC7BF48" w14:textId="19380BF7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PieChartPackage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getPieChartByDay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day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limit)</w:t>
      </w:r>
    </w:p>
    <w:p w:rsidR="5FFBE196" w:rsidP="5FFBE196" w:rsidRDefault="5FFBE196" w14:noSpellErr="1" w14:paraId="5D50DC1C" w14:textId="72B6AAC9">
      <w:pPr>
        <w:pStyle w:val="a0"/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</w:p>
    <w:p w:rsidR="5FFBE196" w:rsidP="5FFBE196" w:rsidRDefault="5FFBE196" w14:noSpellErr="1" w14:paraId="24CE62A7" w14:textId="577E5B00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PieChartPackage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getPieChartByWeek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day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limit)</w:t>
      </w:r>
    </w:p>
    <w:p w:rsidR="5FFBE196" w:rsidP="5FFBE196" w:rsidRDefault="5FFBE196" w14:noSpellErr="1" w14:paraId="7BFF20AF" w14:textId="55949F1F">
      <w:pPr>
        <w:pStyle w:val="a0"/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</w:p>
    <w:p w:rsidR="5FFBE196" w:rsidP="5FFBE196" w:rsidRDefault="5FFBE196" w14:noSpellErr="1" w14:paraId="6189E130" w14:textId="5DA47207">
      <w:pPr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PieChartPackage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getPieChartByMonth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month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limit)</w:t>
      </w:r>
    </w:p>
    <w:p w:rsidR="5FFBE196" w:rsidP="5FFBE196" w:rsidRDefault="5FFBE196" w14:noSpellErr="1" w14:paraId="351BA1D3" w14:textId="4116D8DA">
      <w:pPr>
        <w:pStyle w:val="a0"/>
        <w:ind w:left="720"/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</w:pPr>
    </w:p>
    <w:p w:rsidR="5FFBE196" w:rsidP="5FFBE196" w:rsidRDefault="5FFBE196" w14:noSpellErr="1" w14:paraId="29988C5B" w14:textId="24732211">
      <w:pPr>
        <w:ind w:left="720"/>
      </w:pP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PieChartPackage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getPieChartByYear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(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year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 xml:space="preserve">,int </w:t>
      </w:r>
      <w:r w:rsidRPr="5FFBE196" w:rsidR="5FFBE196">
        <w:rPr>
          <w:rFonts w:ascii="MingLiU" w:hAnsi="MingLiU" w:eastAsia="MingLiU" w:cs="MingLiU"/>
          <w:color w:val="000000" w:themeColor="text1" w:themeTint="FF" w:themeShade="FF"/>
          <w:sz w:val="22"/>
          <w:szCs w:val="22"/>
        </w:rPr>
        <w:t>limit)</w:t>
      </w:r>
    </w:p>
    <w:p w:rsidR="5FFBE196" w:rsidP="5FFBE196" w:rsidRDefault="5FFBE196" w14:paraId="2FABAB20" w14:textId="3E931BAC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paraId="6562A606" w14:textId="439F9FA0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paraId="4F46CCFC" w14:textId="2242D126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</w:p>
    <w:p w:rsidR="5FFBE196" w:rsidP="5FFBE196" w:rsidRDefault="5FFBE196" w14:noSpellErr="1" w14:paraId="69656417" w14:textId="21E2D03F">
      <w:pPr>
        <w:pStyle w:val="a0"/>
        <w:ind w:left="0"/>
        <w:rPr>
          <w:rFonts w:ascii="Perpetua" w:hAnsi="Perpetua" w:eastAsia="Perpetua" w:cs="Perpetua"/>
          <w:sz w:val="22"/>
          <w:szCs w:val="22"/>
        </w:rPr>
      </w:pPr>
      <w:r w:rsidRPr="5FFBE196" w:rsidR="5FFBE196">
        <w:rPr>
          <w:rFonts w:ascii="Perpetua" w:hAnsi="Perpetua" w:eastAsia="Perpetua" w:cs="Perpetua"/>
          <w:sz w:val="22"/>
          <w:szCs w:val="22"/>
        </w:rPr>
        <w:t>說明如下:</w:t>
      </w:r>
    </w:p>
    <w:p w:rsidR="5FFBE196" w:rsidP="5FFBE196" w:rsidRDefault="5FFBE196" w14:noSpellErr="1" w14:paraId="753560EC" w14:textId="1BD02D42">
      <w:pPr>
        <w:pStyle w:val="a0"/>
        <w:ind w:left="0"/>
      </w:pPr>
      <w:r>
        <w:drawing>
          <wp:inline wp14:editId="2299F00C" wp14:anchorId="4C2FB675">
            <wp:extent cx="4572000" cy="2095500"/>
            <wp:effectExtent l="0" t="0" r="0" b="0"/>
            <wp:docPr id="954398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8155948d0b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1D45A8BA" w14:textId="3C837134">
      <w:pPr>
        <w:pStyle w:val="a0"/>
        <w:ind w:left="0"/>
      </w:pPr>
      <w:r>
        <w:drawing>
          <wp:inline wp14:editId="0354B1BB" wp14:anchorId="061ABA8E">
            <wp:extent cx="4572000" cy="1876425"/>
            <wp:effectExtent l="0" t="0" r="0" b="0"/>
            <wp:docPr id="13037652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161d0c6cf1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2A6EC2A1" w14:textId="141927DA">
      <w:pPr>
        <w:pStyle w:val="a0"/>
        <w:ind w:left="0"/>
      </w:pPr>
      <w:r>
        <w:drawing>
          <wp:inline wp14:editId="0255D1A8" wp14:anchorId="6888118E">
            <wp:extent cx="4572000" cy="1828800"/>
            <wp:effectExtent l="0" t="0" r="0" b="0"/>
            <wp:docPr id="1287280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a72fc4fce0f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7D0C4B52" w14:textId="6BF8FAC5">
      <w:pPr>
        <w:pStyle w:val="a0"/>
        <w:ind w:left="0"/>
      </w:pPr>
      <w:r>
        <w:drawing>
          <wp:inline wp14:editId="5DB0F840" wp14:anchorId="605B9F0D">
            <wp:extent cx="4572000" cy="1800225"/>
            <wp:effectExtent l="0" t="0" r="0" b="0"/>
            <wp:docPr id="16296388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39a97599fd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BE196" w:rsidP="5FFBE196" w:rsidRDefault="5FFBE196" w14:noSpellErr="1" w14:paraId="5B8BD44F" w14:textId="40E893F5">
      <w:pPr>
        <w:pStyle w:val="a0"/>
        <w:ind w:left="0"/>
      </w:pPr>
      <w:r w:rsidR="5FFBE196">
        <w:rPr/>
        <w:t>其中要注意的是，要宣告UnitPackage.</w:t>
      </w:r>
      <w:r w:rsidR="5FFBE196">
        <w:rPr/>
        <w:t>Pie</w:t>
      </w:r>
      <w:r w:rsidR="5FFBE196">
        <w:rPr/>
        <w:t>ChartPackage</w:t>
      </w:r>
      <w:r w:rsidR="5FFBE196">
        <w:rPr/>
        <w:t>來接資料包</w:t>
      </w:r>
      <w:r>
        <w:br/>
      </w:r>
      <w:r w:rsidR="5FFBE196">
        <w:rPr/>
        <w:t>日期則可以直接丟入，但要注意日期合理性</w:t>
      </w:r>
    </w:p>
    <w:p w:rsidR="5FFBE196" w:rsidP="5FFBE196" w:rsidRDefault="5FFBE196" w14:noSpellErr="1" w14:paraId="37A07CA8" w14:textId="279397AD">
      <w:pPr>
        <w:pStyle w:val="a0"/>
        <w:ind w:left="0"/>
      </w:pPr>
      <w:r w:rsidR="5FFBE196">
        <w:rPr/>
        <w:t>注意最後一個參數，那個參數代表你想最多提出幾筆圓餅圖上的資料</w:t>
      </w:r>
      <w:r>
        <w:br/>
      </w:r>
      <w:r w:rsidR="5FFBE196">
        <w:rPr/>
        <w:t>根據你的需求輸入</w:t>
      </w:r>
      <w:r w:rsidR="5FFBE196">
        <w:rPr/>
        <w:t>你要的比數就好</w:t>
      </w:r>
    </w:p>
    <w:p w:rsidR="5FFBE196" w:rsidP="5FFBE196" w:rsidRDefault="5FFBE196" w14:paraId="6E9D3AF0" w14:textId="3BBF25B7">
      <w:pPr>
        <w:pStyle w:val="a0"/>
        <w:ind w:left="0"/>
      </w:pPr>
      <w:r w:rsidRPr="5FFBE196" w:rsidR="5FFBE196">
        <w:rPr>
          <w:rFonts w:ascii="Perpetua" w:hAnsi="Perpetua" w:eastAsia="Perpetua" w:cs="Perpetua"/>
          <w:sz w:val="22"/>
          <w:szCs w:val="22"/>
        </w:rPr>
        <w:t>不能跟日期欄位搞混</w:t>
      </w:r>
      <w:r>
        <w:br/>
      </w:r>
      <w:r w:rsidR="5FFBE196">
        <w:rPr/>
        <w:t>輸出為照高低排順序的ArrayList</w:t>
      </w:r>
      <w:r w:rsidR="5FFBE196">
        <w:rPr/>
        <w:t>代表類別名</w:t>
      </w:r>
    </w:p>
    <w:p w:rsidR="5FFBE196" w:rsidP="5FFBE196" w:rsidRDefault="5FFBE196" w14:noSpellErr="1" w14:paraId="77881F4A" w14:textId="6709EC03">
      <w:pPr>
        <w:pStyle w:val="a0"/>
        <w:ind w:left="0"/>
      </w:pPr>
      <w:r w:rsidR="5FFBE196">
        <w:rPr/>
        <w:t>以及</w:t>
      </w:r>
      <w:r w:rsidR="5FFBE196">
        <w:rPr/>
        <w:t>照高低排順序的</w:t>
      </w:r>
      <w:r w:rsidR="5FFBE196">
        <w:rPr/>
        <w:t>float[]</w:t>
      </w:r>
      <w:r w:rsidR="5FFBE196">
        <w:rPr/>
        <w:t>代表</w:t>
      </w:r>
      <w:r w:rsidR="5FFBE196">
        <w:rPr/>
        <w:t>花費</w:t>
      </w:r>
    </w:p>
    <w:p w:rsidR="5FFBE196" w:rsidP="5FFBE196" w:rsidRDefault="5FFBE196" w14:noSpellErr="1" w14:paraId="2977B755" w14:textId="678DAA64">
      <w:pPr>
        <w:pStyle w:val="a0"/>
        <w:ind w:left="0"/>
      </w:pPr>
    </w:p>
    <w:p w:rsidR="5FFBE196" w:rsidP="5FFBE196" w:rsidRDefault="5FFBE196" w14:paraId="0D3AB946" w14:textId="61C49E16">
      <w:pPr>
        <w:pStyle w:val="a0"/>
        <w:ind w:left="0"/>
      </w:pPr>
      <w:r w:rsidR="5FFBE196">
        <w:rPr/>
        <w:t>打到這邊差不多了   如果有其他需要幫忙補充的再通知我我在幫忙補別的函式做法</w:t>
      </w:r>
    </w:p>
    <w:p w:rsidR="5FFBE196" w:rsidP="5FFBE196" w:rsidRDefault="5FFBE196" w14:noSpellErr="1" w14:paraId="24364BD9" w14:textId="66180502">
      <w:pPr>
        <w:pStyle w:val="a0"/>
        <w:ind w:left="-480"/>
      </w:pPr>
    </w:p>
    <w:p w:rsidR="5FFBE196" w:rsidP="5FFBE196" w:rsidRDefault="5FFBE196" w14:noSpellErr="1" w14:paraId="52DC1CFE" w14:textId="5000E545">
      <w:pPr>
        <w:pStyle w:val="a0"/>
        <w:ind w:left="-480"/>
      </w:pPr>
    </w:p>
    <w:sectPr w:rsidR="004829B6">
      <w:footerReference w:type="even" r:id="rId11"/>
      <w:footerReference w:type="default" r:id="rId12"/>
      <w:pgSz w:w="11907" w:h="16839" w:orient="portrait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9B6" w:rsidRDefault="004829B6" w14:paraId="4629EB03" w14:textId="77777777">
      <w:pPr>
        <w:spacing w:after="0" w:line="240" w:lineRule="auto"/>
      </w:pPr>
      <w:r>
        <w:separator/>
      </w:r>
    </w:p>
  </w:endnote>
  <w:endnote w:type="continuationSeparator" w:id="0">
    <w:p w:rsidR="004829B6" w:rsidRDefault="004829B6" w14:paraId="477072B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p14">
  <w:p w:rsidR="00C345E0" w:rsidRDefault="004829B6" w14:paraId="2DD9E46E" w14:textId="7777777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7C1582CA" wp14:editId="604769DB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C345E0" w:rsidRDefault="004829B6" w14:paraId="0C4181E1" w14:textId="77777777">
                          <w:pPr>
                            <w:pStyle w:val="af5"/>
                            <w:rPr>
                              <w:rFonts w:asciiTheme="majorHAnsi" w:hAnsiTheme="majorHAnsi" w:eastAsiaTheme="majorEastAsia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sz w:val="20"/>
                              </w:rPr>
                              <w:alias w:val="標題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Gerli</w:t>
                              </w:r>
                              <w:proofErr w:type="spellEnd"/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記帳軟體資料庫使用手冊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 w:eastAsiaTheme="majorEastAsia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sz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2016/12/4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矩形 22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spid="_x0000_s1028" o:allowincell="f" filled="f" stroked="f" w14:anchorId="7C1582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">
              <v:textbox style="layout-flow:vertical;mso-layout-flow-alt:bottom-to-top" inset=",,8.64pt,10.8pt">
                <w:txbxContent>
                  <w:p w:rsidR="00C345E0" w:rsidRDefault="004829B6" w14:paraId="0C4181E1" w14:textId="77777777">
                    <w:pPr>
                      <w:pStyle w:val="af5"/>
                      <w:rPr>
                        <w:rFonts w:asciiTheme="majorHAnsi" w:hAnsiTheme="majorHAnsi" w:eastAsiaTheme="majorEastAsia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hAnsiTheme="majorHAnsi" w:eastAsiaTheme="majorEastAsia" w:cstheme="majorBidi"/>
                          <w:sz w:val="20"/>
                        </w:rPr>
                        <w:alias w:val="標題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Gerli</w:t>
                        </w:r>
                        <w:proofErr w:type="spellEnd"/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記帳軟體資料庫使用手冊</w:t>
                        </w:r>
                      </w:sdtContent>
                    </w:sdt>
                    <w:r>
                      <w:rPr>
                        <w:rFonts w:asciiTheme="majorHAnsi" w:hAnsiTheme="majorHAnsi" w:eastAsiaTheme="majorEastAsia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hAnsiTheme="majorHAnsi" w:eastAsiaTheme="majorEastAsia" w:cstheme="majorBidi"/>
                          <w:sz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04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2016/12/4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2EB4D4BF" wp14:editId="6A52633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快取圖案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id="快取圖案 24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weight="1pt" arcsize="2637f" w14:anchorId="75B72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5B5789E" wp14:editId="4DE1295A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橢圓形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C345E0" w:rsidRDefault="004829B6" w14:paraId="1CE91057" w14:textId="77777777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PAGE  \* Arabic  \* </w:instrText>
                          </w:r>
                          <w:r>
                            <w:instrText>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橢圓形 2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spid="_x0000_s1029" o:allowincell="f" fillcolor="#d34817 [3204]" stroked="f" w14:anchorId="75B57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">
              <v:textbox inset="0,0,0,0">
                <w:txbxContent>
                  <w:p w:rsidR="00C345E0" w:rsidRDefault="004829B6" w14:paraId="1CE91057" w14:textId="77777777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PAGE  \* Arabic  \* </w:instrText>
                    </w:r>
                    <w:r>
                      <w:instrText>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sz w:val="40"/>
                        <w:szCs w:val="40"/>
                        <w:lang w:val="zh-TW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p14">
  <w:p w:rsidR="00C345E0" w:rsidRDefault="004829B6" w14:paraId="46EDE542" w14:textId="77777777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1FC4786" wp14:editId="5650B3C0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矩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C345E0" w:rsidRDefault="004829B6" w14:paraId="7B2DDA50" w14:textId="77777777">
                          <w:pPr>
                            <w:pStyle w:val="af5"/>
                            <w:rPr>
                              <w:rFonts w:asciiTheme="majorHAnsi" w:hAnsiTheme="majorHAnsi" w:eastAsiaTheme="majorEastAsia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sz w:val="20"/>
                              </w:rPr>
                              <w:alias w:val="標題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Gerli</w:t>
                              </w:r>
                              <w:proofErr w:type="spellEnd"/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記帳軟體資料庫使用手冊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 w:eastAsiaTheme="majorEastAsia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sz w:val="20"/>
                              </w:rPr>
                              <w:alias w:val="日期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z w:val="20"/>
                                </w:rPr>
                                <w:t>2016/12/4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矩形 24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spid="_x0000_s1030" o:allowincell="f" filled="f" stroked="f" w14:anchorId="51FC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">
              <v:textbox style="layout-flow:vertical;mso-layout-flow-alt:bottom-to-top" inset=",,8.64pt,10.8pt">
                <w:txbxContent>
                  <w:p w:rsidR="00C345E0" w:rsidRDefault="004829B6" w14:paraId="7B2DDA50" w14:textId="77777777">
                    <w:pPr>
                      <w:pStyle w:val="af5"/>
                      <w:rPr>
                        <w:rFonts w:asciiTheme="majorHAnsi" w:hAnsiTheme="majorHAnsi" w:eastAsiaTheme="majorEastAsia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hAnsiTheme="majorHAnsi" w:eastAsiaTheme="majorEastAsia" w:cstheme="majorBidi"/>
                          <w:sz w:val="20"/>
                        </w:rPr>
                        <w:alias w:val="標題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Gerli</w:t>
                        </w:r>
                        <w:proofErr w:type="spellEnd"/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記帳軟體資料庫使用手冊</w:t>
                        </w:r>
                      </w:sdtContent>
                    </w:sdt>
                    <w:r>
                      <w:rPr>
                        <w:rFonts w:asciiTheme="majorHAnsi" w:hAnsiTheme="majorHAnsi" w:eastAsiaTheme="majorEastAsia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hAnsiTheme="majorHAnsi" w:eastAsiaTheme="majorEastAsia" w:cstheme="majorBidi"/>
                          <w:sz w:val="20"/>
                        </w:rPr>
                        <w:alias w:val="日期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04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hint="eastAsia" w:asciiTheme="majorHAnsi" w:hAnsiTheme="majorHAnsi" w:eastAsiaTheme="majorEastAsia" w:cstheme="majorBidi"/>
                            <w:sz w:val="20"/>
                          </w:rPr>
                          <w:t>2016/12/4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10C9EF2" wp14:editId="0C3A8DB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快取圖案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id="快取圖案 21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weight="1pt" arcsize="2637f" w14:anchorId="1FBE75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D5BA396" wp14:editId="7F9F7FDD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橢圓形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C345E0" w:rsidRDefault="004829B6" w14:paraId="5E18A78E" w14:textId="77777777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4829B6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橢圓形 18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spid="_x0000_s1031" o:allowincell="f" fillcolor="#d34817 [3204]" stroked="f" w14:anchorId="3D5BA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">
              <v:textbox inset="0,0,0,0">
                <w:txbxContent>
                  <w:p w:rsidR="00C345E0" w:rsidRDefault="004829B6" w14:paraId="5E18A78E" w14:textId="77777777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4829B6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C345E0" w:rsidRDefault="00C345E0" w14:paraId="2F80FC87" w14:textId="77777777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9B6" w:rsidRDefault="004829B6" w14:paraId="6EC6D9F4" w14:textId="77777777">
      <w:pPr>
        <w:spacing w:after="0" w:line="240" w:lineRule="auto"/>
      </w:pPr>
      <w:r>
        <w:separator/>
      </w:r>
    </w:p>
  </w:footnote>
  <w:footnote w:type="continuationSeparator" w:id="0">
    <w:p w:rsidR="004829B6" w:rsidRDefault="004829B6" w14:paraId="053D542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hint="default" w:ascii="Monotype Corsiva" w:hAnsi="Monotype Corsiva" w:eastAsia="Monotype Corsiva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hint="default" w:ascii="Symbol" w:hAnsi="Symbol" w:eastAsia="Symbol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hint="default" w:ascii="Symbol" w:hAnsi="Symbol" w:eastAsia="Symbol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hint="default" w:ascii="Symbol" w:hAnsi="Symbol" w:eastAsia="Symbol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hint="default" w:ascii="Symbol" w:hAnsi="Symbol" w:eastAsia="Symbol"/>
        <w:color w:val="9D3511" w:themeColor="accent1" w:themeShade="BF"/>
      </w:rPr>
    </w:lvl>
  </w:abstractNum>
  <w:abstractNum w:abstractNumId="5" w15:restartNumberingAfterBreak="0">
    <w:nsid w:val="5F300963"/>
    <w:multiLevelType w:val="hybridMultilevel"/>
    <w:tmpl w:val="BC22F9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3">
    <w:abstractNumId w:val="7"/>
  </w:num>
  <w:num w:numId="12">
    <w:abstractNumId w:val="6"/>
  </w: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9B6"/>
    <w:rsid w:val="004829B6"/>
    <w:rsid w:val="0098012B"/>
    <w:rsid w:val="00C345E0"/>
    <w:rsid w:val="5FFBE196"/>
    <w:rsid w:val="69B2A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B6CA"/>
  <w15:docId w15:val="{B5C74E71-FF14-4835-85A8-6B2968F6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6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36" w:semiHidden="1" w:unhideWhenUsed="1" w:qFormat="1"/>
    <w:lsdException w:name="List Bullet 3" w:uiPriority="36" w:semiHidden="1" w:unhideWhenUsed="1" w:qFormat="1"/>
    <w:lsdException w:name="List Bullet 4" w:uiPriority="36" w:semiHidden="1" w:unhideWhenUsed="1" w:qFormat="1"/>
    <w:lsdException w:name="List Bullet 5" w:uiPriority="36" w:semiHidden="1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4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0" w:default="1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hAnsiTheme="majorHAnsi" w:eastAsiaTheme="majorEastAsia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hAnsiTheme="majorHAnsi" w:eastAsiaTheme="majorEastAsia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hAnsiTheme="majorHAnsi" w:eastAsiaTheme="majorEastAsia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hAnsiTheme="majorHAnsi" w:eastAsiaTheme="majorEastAsia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hAnsiTheme="majorHAnsi" w:eastAsiaTheme="majorEastAsia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hAnsiTheme="majorHAnsi" w:eastAsiaTheme="majorEastAsia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hAnsiTheme="majorHAnsi" w:eastAsiaTheme="majorEastAsia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hAnsiTheme="majorHAnsi" w:eastAsiaTheme="majorEastAsia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hAnsiTheme="majorHAnsi" w:eastAsiaTheme="majorEastAsia"/>
      <w:i/>
      <w:color w:val="D34817" w:themeColor="accent1"/>
      <w:spacing w:val="10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10" w:customStyle="1">
    <w:name w:val="標題 1 字元"/>
    <w:basedOn w:val="a1"/>
    <w:link w:val="1"/>
    <w:uiPriority w:val="9"/>
    <w:rPr>
      <w:rFonts w:cs="Times New Roman" w:asciiTheme="majorHAnsi" w:hAnsiTheme="majorHAnsi" w:eastAsiaTheme="majorEastAsia"/>
      <w:b/>
      <w:color w:val="9D3511" w:themeColor="accent1" w:themeShade="BF"/>
      <w:spacing w:val="20"/>
      <w:sz w:val="28"/>
      <w:szCs w:val="28"/>
    </w:rPr>
  </w:style>
  <w:style w:type="character" w:styleId="21" w:customStyle="1">
    <w:name w:val="標題 2 字元"/>
    <w:basedOn w:val="a1"/>
    <w:link w:val="20"/>
    <w:uiPriority w:val="9"/>
    <w:rPr>
      <w:rFonts w:cs="Times New Roman" w:asciiTheme="majorHAnsi" w:hAnsiTheme="majorHAnsi" w:eastAsiaTheme="majorEastAsia"/>
      <w:b/>
      <w:color w:val="9D3511" w:themeColor="accent1" w:themeShade="BF"/>
      <w:spacing w:val="20"/>
      <w:sz w:val="24"/>
      <w:szCs w:val="24"/>
    </w:rPr>
  </w:style>
  <w:style w:type="character" w:styleId="31" w:customStyle="1">
    <w:name w:val="標題 3 字元"/>
    <w:basedOn w:val="a1"/>
    <w:link w:val="30"/>
    <w:uiPriority w:val="9"/>
    <w:rPr>
      <w:rFonts w:cs="Times New Roman" w:asciiTheme="majorHAnsi" w:hAnsiTheme="majorHAnsi" w:eastAsiaTheme="majorEastAsia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color="D34817" w:themeColor="accent1" w:sz="8" w:space="4"/>
      </w:pBdr>
      <w:spacing w:line="240" w:lineRule="auto"/>
      <w:contextualSpacing/>
      <w:jc w:val="center"/>
    </w:pPr>
    <w:rPr>
      <w:rFonts w:asciiTheme="majorHAnsi" w:hAnsiTheme="majorHAnsi" w:eastAsiaTheme="majorEastAsia"/>
      <w:b/>
      <w:smallCaps/>
      <w:color w:val="D34817" w:themeColor="accent1"/>
      <w:sz w:val="48"/>
      <w:szCs w:val="48"/>
    </w:rPr>
  </w:style>
  <w:style w:type="character" w:styleId="a5" w:customStyle="1">
    <w:name w:val="標題 字元"/>
    <w:basedOn w:val="a1"/>
    <w:link w:val="a4"/>
    <w:uiPriority w:val="10"/>
    <w:rPr>
      <w:rFonts w:cs="Times New Roman" w:asciiTheme="majorHAnsi" w:hAnsiTheme="majorHAnsi" w:eastAsiaTheme="majorEastAsia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styleId="a7" w:customStyle="1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styleId="a9" w:customStyle="1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hAnsi="Tahoma" w:eastAsia="Tahoma" w:cs="Tahoma"/>
      <w:sz w:val="16"/>
      <w:szCs w:val="16"/>
    </w:rPr>
  </w:style>
  <w:style w:type="character" w:styleId="ac" w:customStyle="1">
    <w:name w:val="註解方塊文字 字元"/>
    <w:basedOn w:val="a1"/>
    <w:link w:val="ab"/>
    <w:uiPriority w:val="99"/>
    <w:semiHidden/>
    <w:rPr>
      <w:rFonts w:ascii="Tahoma" w:hAnsi="Tahoma" w:eastAsia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color="EE8C69" w:themeColor="accent1" w:themeTint="99" w:sz="2" w:space="10"/>
        <w:bottom w:val="single" w:color="EE8C69" w:themeColor="accent1" w:themeTint="99" w:sz="24" w:space="10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cs="Times New Roman" w:asciiTheme="majorHAnsi" w:hAnsiTheme="majorHAnsi" w:eastAsiaTheme="majorEastAsia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styleId="af1" w:customStyle="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styleId="41" w:customStyle="1">
    <w:name w:val="標題 4 字元"/>
    <w:basedOn w:val="a1"/>
    <w:link w:val="40"/>
    <w:uiPriority w:val="9"/>
    <w:rPr>
      <w:rFonts w:cs="Times New Roman" w:asciiTheme="majorHAnsi" w:hAnsiTheme="majorHAnsi" w:eastAsiaTheme="majorEastAsia"/>
      <w:b/>
      <w:color w:val="7B6A4D" w:themeColor="accent3" w:themeShade="BF"/>
      <w:spacing w:val="20"/>
      <w:sz w:val="24"/>
    </w:rPr>
  </w:style>
  <w:style w:type="character" w:styleId="51" w:customStyle="1">
    <w:name w:val="標題 5 字元"/>
    <w:basedOn w:val="a1"/>
    <w:link w:val="50"/>
    <w:uiPriority w:val="9"/>
    <w:rPr>
      <w:rFonts w:cs="Times New Roman" w:asciiTheme="majorHAnsi" w:hAnsiTheme="majorHAnsi" w:eastAsiaTheme="majorEastAsia"/>
      <w:b/>
      <w:i/>
      <w:color w:val="7B6A4D" w:themeColor="accent3" w:themeShade="BF"/>
      <w:spacing w:val="20"/>
      <w:szCs w:val="26"/>
    </w:rPr>
  </w:style>
  <w:style w:type="character" w:styleId="60" w:customStyle="1">
    <w:name w:val="標題 6 字元"/>
    <w:basedOn w:val="a1"/>
    <w:link w:val="6"/>
    <w:uiPriority w:val="9"/>
    <w:rPr>
      <w:rFonts w:cs="Times New Roman" w:asciiTheme="majorHAnsi" w:hAnsiTheme="majorHAnsi" w:eastAsiaTheme="majorEastAsia"/>
      <w:color w:val="524733" w:themeColor="accent3" w:themeShade="80"/>
      <w:spacing w:val="10"/>
      <w:sz w:val="24"/>
      <w:szCs w:val="24"/>
    </w:rPr>
  </w:style>
  <w:style w:type="character" w:styleId="70" w:customStyle="1">
    <w:name w:val="標題 7 字元"/>
    <w:basedOn w:val="a1"/>
    <w:link w:val="7"/>
    <w:uiPriority w:val="9"/>
    <w:rPr>
      <w:rFonts w:cs="Times New Roman" w:asciiTheme="majorHAnsi" w:hAnsiTheme="majorHAnsi" w:eastAsiaTheme="majorEastAsia"/>
      <w:i/>
      <w:color w:val="524733" w:themeColor="accent3" w:themeShade="80"/>
      <w:spacing w:val="10"/>
      <w:sz w:val="24"/>
      <w:szCs w:val="24"/>
    </w:rPr>
  </w:style>
  <w:style w:type="character" w:styleId="80" w:customStyle="1">
    <w:name w:val="標題 8 字元"/>
    <w:basedOn w:val="a1"/>
    <w:link w:val="8"/>
    <w:uiPriority w:val="9"/>
    <w:rPr>
      <w:rFonts w:cs="Times New Roman" w:asciiTheme="majorHAnsi" w:hAnsiTheme="majorHAnsi" w:eastAsiaTheme="majorEastAsia"/>
      <w:color w:val="D34817" w:themeColor="accent1"/>
      <w:spacing w:val="10"/>
      <w:szCs w:val="20"/>
    </w:rPr>
  </w:style>
  <w:style w:type="character" w:styleId="90" w:customStyle="1">
    <w:name w:val="標題 9 字元"/>
    <w:basedOn w:val="a1"/>
    <w:link w:val="9"/>
    <w:uiPriority w:val="9"/>
    <w:rPr>
      <w:rFonts w:cs="Times New Roman" w:asciiTheme="majorHAnsi" w:hAnsiTheme="majorHAnsi" w:eastAsiaTheme="majorEastAsia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cs="Times New Roman" w:asciiTheme="minorHAnsi" w:hAnsiTheme="minorHAnsi" w:eastAsiaTheme="minorEastAsia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color="EE8C69" w:themeColor="accent1" w:themeTint="99" w:sz="36" w:space="10"/>
        <w:left w:val="single" w:color="D34817" w:themeColor="accent1" w:sz="24" w:space="10"/>
        <w:bottom w:val="single" w:color="A28E6A" w:themeColor="accent3" w:sz="36" w:space="10"/>
        <w:right w:val="single" w:color="D34817" w:themeColor="accent1" w:sz="24" w:space="10"/>
      </w:pBdr>
      <w:shd w:val="clear" w:color="auto" w:fill="D34817" w:themeFill="accent1"/>
      <w:ind w:left="1440" w:right="1440"/>
      <w:jc w:val="center"/>
    </w:pPr>
    <w:rPr>
      <w:rFonts w:asciiTheme="majorHAnsi" w:hAnsiTheme="majorHAnsi" w:eastAsiaTheme="majorEastAsia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styleId="af8" w:customStyle="1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hAnsiTheme="minorHAnsi" w:eastAsiaTheme="minorEastAsia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cs="Times New Roman" w:asciiTheme="minorHAnsi" w:hAnsiTheme="minorHAnsi" w:eastAsiaTheme="minorEastAsia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4829B6"/>
    <w:pPr>
      <w:ind w:left="480" w:left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glossaryDocument" Target="glossary/document.xml" Id="rId14" /><Relationship Type="http://schemas.openxmlformats.org/officeDocument/2006/relationships/image" Target="/media/image2.jpg" Id="Rb90a96032ff34fe6" /><Relationship Type="http://schemas.openxmlformats.org/officeDocument/2006/relationships/image" Target="/media/image3.jpg" Id="Rf5a7894d3a2b4917" /><Relationship Type="http://schemas.openxmlformats.org/officeDocument/2006/relationships/image" Target="/media/image4.jpg" Id="Rd2baa37955744d61" /><Relationship Type="http://schemas.openxmlformats.org/officeDocument/2006/relationships/image" Target="/media/image5.jpg" Id="R8e2b2f2c5ed34fe9" /><Relationship Type="http://schemas.openxmlformats.org/officeDocument/2006/relationships/image" Target="/media/image6.jpg" Id="Rd51998eca4fe44d8" /><Relationship Type="http://schemas.openxmlformats.org/officeDocument/2006/relationships/image" Target="/media/image7.jpg" Id="R890ee2b8ce184455" /><Relationship Type="http://schemas.openxmlformats.org/officeDocument/2006/relationships/image" Target="/media/image8.jpg" Id="R0e1c9056adf34a7c" /><Relationship Type="http://schemas.openxmlformats.org/officeDocument/2006/relationships/image" Target="/media/image9.jpg" Id="Ra2126d5e5edf4047" /><Relationship Type="http://schemas.openxmlformats.org/officeDocument/2006/relationships/image" Target="/media/imagea.jpg" Id="R9072e45fb08f4a51" /><Relationship Type="http://schemas.openxmlformats.org/officeDocument/2006/relationships/image" Target="/media/imageb.jpg" Id="R75149cbdfccf40c2" /><Relationship Type="http://schemas.openxmlformats.org/officeDocument/2006/relationships/image" Target="/media/imagec.jpg" Id="R22f67b94b1cb45e2" /><Relationship Type="http://schemas.openxmlformats.org/officeDocument/2006/relationships/image" Target="/media/imaged.jpg" Id="R75d41f20bbfb443f" /><Relationship Type="http://schemas.openxmlformats.org/officeDocument/2006/relationships/image" Target="/media/imagee.jpg" Id="Rada13b8e1cd54bf0" /><Relationship Type="http://schemas.openxmlformats.org/officeDocument/2006/relationships/image" Target="/media/imagef.jpg" Id="Ra98155948d0b44fe" /><Relationship Type="http://schemas.openxmlformats.org/officeDocument/2006/relationships/image" Target="/media/image10.jpg" Id="R26161d0c6cf14519" /><Relationship Type="http://schemas.openxmlformats.org/officeDocument/2006/relationships/image" Target="/media/image11.jpg" Id="R7a72fc4fce0f4c08" /><Relationship Type="http://schemas.openxmlformats.org/officeDocument/2006/relationships/image" Target="/media/image12.jpg" Id="R0539a97599fd453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0844;&#27491;&#20027;&#38988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1BB09411C4AD4AEEBC869FBD613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2D0A244-E07A-4DC2-AC25-C73EEBE6A1A1}"/>
      </w:docPartPr>
      <w:docPartBody>
        <w:p w:rsidR="00000000" w:rsidRDefault="00000000">
          <w:pPr>
            <w:pStyle w:val="6B71BB09411C4AD4AEEBC869FBD613D4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6778BBCA849941D299E11B4090C3C04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ED437B9-BAD6-4A03-8E1B-369239078CFA}"/>
      </w:docPartPr>
      <w:docPartBody>
        <w:p w:rsidR="00000000" w:rsidRDefault="00000000">
          <w:pPr>
            <w:pStyle w:val="6778BBCA849941D299E11B4090C3C047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鍵入文件副標題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037FAB2A8D704F81BDA0978E071D436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1141C9-EF86-4524-BFDE-EA42235BA7CA}"/>
      </w:docPartPr>
      <w:docPartBody>
        <w:p w:rsidR="00000000" w:rsidRDefault="00000000">
          <w:pPr>
            <w:pStyle w:val="037FAB2A8D704F81BDA0978E071D436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]</w:t>
          </w:r>
        </w:p>
      </w:docPartBody>
    </w:docPart>
    <w:docPart>
      <w:docPartPr>
        <w:name w:val="058E688B9A3142AEA557357C41DC520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C0682AB-4D77-4D38-851A-5920366FC643}"/>
      </w:docPartPr>
      <w:docPartBody>
        <w:p w:rsidR="00000000" w:rsidRDefault="00000000">
          <w:pPr>
            <w:pStyle w:val="058E688B9A3142AEA557357C41DC5203"/>
          </w:pPr>
          <w:r>
            <w:rPr>
              <w:sz w:val="36"/>
              <w:szCs w:val="36"/>
              <w:lang w:val="zh-TW"/>
            </w:rPr>
            <w:t>[</w:t>
          </w:r>
          <w:r>
            <w:rPr>
              <w:sz w:val="36"/>
              <w:szCs w:val="36"/>
              <w:lang w:val="zh-TW"/>
            </w:rPr>
            <w:t>鍵入文件副標題</w:t>
          </w:r>
          <w:r>
            <w:rPr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B71BB09411C4AD4AEEBC869FBD613D4">
    <w:name w:val="6B71BB09411C4AD4AEEBC869FBD613D4"/>
    <w:pPr>
      <w:widowControl w:val="0"/>
    </w:pPr>
  </w:style>
  <w:style w:type="paragraph" w:customStyle="1" w:styleId="6778BBCA849941D299E11B4090C3C047">
    <w:name w:val="6778BBCA849941D299E11B4090C3C04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037FAB2A8D704F81BDA0978E071D436A">
    <w:name w:val="037FAB2A8D704F81BDA0978E071D436A"/>
    <w:pPr>
      <w:widowControl w:val="0"/>
    </w:pPr>
  </w:style>
  <w:style w:type="paragraph" w:customStyle="1" w:styleId="058E688B9A3142AEA557357C41DC5203">
    <w:name w:val="058E688B9A3142AEA557357C41DC520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CoverPageProperties xmlns="http://schemas.microsoft.com/office/2006/coverPageProps">
  <PublishDate>2016-12-04T00:00:00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6F4DEE8C-0D7F-425E-BE56-7CFE467E727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報告 (公正主題).dotx</ap:Template>
  <ap:Application>Microsoft Office Word</ap:Application>
  <ap:DocSecurity>0</ap:DocSecurity>
  <ap:ScaleCrop>false</ap:ScaleCrop>
  <ap:Company>軟工第一組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Gerli記帳軟體資料庫使用手冊</dc:title>
  <dc:subject>其實是懶人包的意思啦</dc:subject>
  <dc:creator>張紘綸</dc:creator>
  <keywords/>
  <dc:description/>
  <lastModifiedBy>張，紘綸</lastModifiedBy>
  <revision>3</revision>
  <dcterms:created xsi:type="dcterms:W3CDTF">2016-12-03T20:33:00.0000000Z</dcterms:created>
  <dcterms:modified xsi:type="dcterms:W3CDTF">2016-12-03T22:51:50.0943203Z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