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42A012" w14:textId="77777777" w:rsidR="00C345E0" w:rsidRDefault="00B1390B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4829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2B233716" wp14:editId="01051A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快取圖案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88038D2" id="快取圖案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4829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BE36766" wp14:editId="1E027D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矩形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4829B6" w14:paraId="094C6A6B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24F94157" w14:textId="77777777" w:rsidR="00C345E0" w:rsidRDefault="00C345E0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4829B6" w14:paraId="07E9F488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539B4D1B" w14:textId="77777777" w:rsidR="00C345E0" w:rsidRDefault="00B1390B" w:rsidP="004829B6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037FAB2A8D704F81BDA0978E071D436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829B6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G</w:t>
                                          </w:r>
                                          <w:r w:rsidR="004829B6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erli</w:t>
                                          </w:r>
                                          <w:r w:rsidR="004829B6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記帳軟體</w:t>
                                          </w:r>
                                          <w:r w:rsidR="004829B6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資料庫使用手冊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4829B6" w14:paraId="59FFB348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556B237" w14:textId="77777777" w:rsidR="00C345E0" w:rsidRDefault="00C345E0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4829B6" w14:paraId="760D85F7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418DC00D" w14:textId="77777777" w:rsidR="00C345E0" w:rsidRDefault="00B1390B" w:rsidP="004829B6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058E688B9A3142AEA557357C41DC520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829B6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其實是懶人包的意思啦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FD94D5D" w14:textId="77777777" w:rsidR="00C345E0" w:rsidRDefault="00C345E0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3BE36766" id="矩形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4829B6" w14:paraId="094C6A6B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24F94157" w14:textId="77777777" w:rsidR="00C345E0" w:rsidRDefault="00C345E0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4829B6" w14:paraId="07E9F488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539B4D1B" w14:textId="77777777" w:rsidR="00C345E0" w:rsidRDefault="00B1390B" w:rsidP="004829B6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037FAB2A8D704F81BDA0978E071D436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29B6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</w:t>
                                    </w:r>
                                    <w:r w:rsidR="004829B6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erli</w:t>
                                    </w:r>
                                    <w:r w:rsidR="004829B6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記帳軟體</w:t>
                                    </w:r>
                                    <w:r w:rsidR="004829B6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資料庫使用手冊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4829B6" w14:paraId="59FFB348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556B237" w14:textId="77777777" w:rsidR="00C345E0" w:rsidRDefault="00C345E0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4829B6" w14:paraId="760D85F7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418DC00D" w14:textId="77777777" w:rsidR="00C345E0" w:rsidRDefault="00B1390B" w:rsidP="004829B6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058E688B9A3142AEA557357C41DC520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29B6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其實是懶人包的意思啦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FD94D5D" w14:textId="77777777" w:rsidR="00C345E0" w:rsidRDefault="00C345E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829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0A34300" wp14:editId="724E4E4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矩形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32BBA863" w14:textId="77777777" w:rsidR="00C345E0" w:rsidRDefault="00B1390B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829B6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軟工第一組</w:t>
                                    </w:r>
                                  </w:sdtContent>
                                </w:sdt>
                              </w:p>
                              <w:p w14:paraId="6437AB70" w14:textId="77777777" w:rsidR="00C345E0" w:rsidRDefault="00C345E0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14:paraId="46B8E0D9" w14:textId="77777777" w:rsidR="00C345E0" w:rsidRDefault="00B1390B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2-04T00:00:00Z">
                                      <w:dateFormat w:val="yyyy年M月d日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4829B6">
                                      <w:rPr>
                                        <w:rFonts w:hint="eastAsia"/>
                                      </w:rPr>
                                      <w:t>2016</w:t>
                                    </w:r>
                                    <w:r w:rsidR="004829B6">
                                      <w:rPr>
                                        <w:rFonts w:hint="eastAsia"/>
                                      </w:rPr>
                                      <w:t>年</w:t>
                                    </w:r>
                                    <w:r w:rsidR="004829B6">
                                      <w:rPr>
                                        <w:rFonts w:hint="eastAsia"/>
                                      </w:rPr>
                                      <w:t>12</w:t>
                                    </w:r>
                                    <w:r w:rsidR="004829B6">
                                      <w:rPr>
                                        <w:rFonts w:hint="eastAsia"/>
                                      </w:rPr>
                                      <w:t>月</w:t>
                                    </w:r>
                                    <w:r w:rsidR="004829B6">
                                      <w:rPr>
                                        <w:rFonts w:hint="eastAsia"/>
                                      </w:rPr>
                                      <w:t>4</w:t>
                                    </w:r>
                                    <w:r w:rsidR="004829B6">
                                      <w:rPr>
                                        <w:rFonts w:hint="eastAsia"/>
                                      </w:rPr>
                                      <w:t>日</w:t>
                                    </w:r>
                                  </w:sdtContent>
                                </w:sdt>
                              </w:p>
                              <w:p w14:paraId="3D96B3A8" w14:textId="77777777" w:rsidR="00C345E0" w:rsidRDefault="004829B6">
                                <w:pPr>
                                  <w:pStyle w:val="af5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zh-TW"/>
                                  </w:rPr>
                                  <w:t>撰寫人</w:t>
                                </w:r>
                                <w:r>
                                  <w:rPr>
                                    <w:lang w:val="zh-TW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張紘綸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60A34300" id="矩形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" o:allowincell="f" filled="f" stroked="f" strokeweight=".25pt">
                    <v:textbox style="mso-fit-shape-to-text:t" inset=",18pt,,18pt">
                      <w:txbxContent>
                        <w:p w14:paraId="32BBA863" w14:textId="77777777" w:rsidR="00C345E0" w:rsidRDefault="00B1390B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829B6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軟工第一組</w:t>
                              </w:r>
                            </w:sdtContent>
                          </w:sdt>
                        </w:p>
                        <w:p w14:paraId="6437AB70" w14:textId="77777777" w:rsidR="00C345E0" w:rsidRDefault="00C345E0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14:paraId="46B8E0D9" w14:textId="77777777" w:rsidR="00C345E0" w:rsidRDefault="00B1390B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04T00:00:00Z">
                                <w:dateFormat w:val="yyyy年M月d日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829B6">
                                <w:rPr>
                                  <w:rFonts w:hint="eastAsia"/>
                                </w:rPr>
                                <w:t>2016</w:t>
                              </w:r>
                              <w:r w:rsidR="004829B6">
                                <w:rPr>
                                  <w:rFonts w:hint="eastAsia"/>
                                </w:rPr>
                                <w:t>年</w:t>
                              </w:r>
                              <w:r w:rsidR="004829B6">
                                <w:rPr>
                                  <w:rFonts w:hint="eastAsia"/>
                                </w:rPr>
                                <w:t>12</w:t>
                              </w:r>
                              <w:r w:rsidR="004829B6">
                                <w:rPr>
                                  <w:rFonts w:hint="eastAsia"/>
                                </w:rPr>
                                <w:t>月</w:t>
                              </w:r>
                              <w:r w:rsidR="004829B6">
                                <w:rPr>
                                  <w:rFonts w:hint="eastAsia"/>
                                </w:rPr>
                                <w:t>4</w:t>
                              </w:r>
                              <w:r w:rsidR="004829B6">
                                <w:rPr>
                                  <w:rFonts w:hint="eastAsia"/>
                                </w:rPr>
                                <w:t>日</w:t>
                              </w:r>
                            </w:sdtContent>
                          </w:sdt>
                        </w:p>
                        <w:p w14:paraId="3D96B3A8" w14:textId="77777777" w:rsidR="00C345E0" w:rsidRDefault="004829B6">
                          <w:pPr>
                            <w:pStyle w:val="af5"/>
                            <w:spacing w:line="276" w:lineRule="auto"/>
                            <w:jc w:val="center"/>
                          </w:pPr>
                          <w:r>
                            <w:rPr>
                              <w:lang w:val="zh-TW"/>
                            </w:rPr>
                            <w:t>撰寫人</w:t>
                          </w:r>
                          <w:r>
                            <w:rPr>
                              <w:lang w:val="zh-TW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張紘綸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4829B6">
            <w:br w:type="page"/>
          </w:r>
        </w:sdtContent>
      </w:sdt>
    </w:p>
    <w:p w14:paraId="3103CFF8" w14:textId="77777777" w:rsidR="00C345E0" w:rsidRDefault="00B1390B">
      <w:pPr>
        <w:pStyle w:val="a4"/>
        <w:rPr>
          <w:smallCaps w:val="0"/>
        </w:rPr>
      </w:pPr>
      <w:sdt>
        <w:sdtPr>
          <w:rPr>
            <w:smallCaps w:val="0"/>
          </w:rPr>
          <w:alias w:val="標題"/>
          <w:tag w:val="標題"/>
          <w:id w:val="11808329"/>
          <w:placeholder>
            <w:docPart w:val="6B71BB09411C4AD4AEEBC869FBD613D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4829B6">
            <w:rPr>
              <w:rFonts w:hint="eastAsia"/>
              <w:smallCaps w:val="0"/>
            </w:rPr>
            <w:t>Gerli</w:t>
          </w:r>
          <w:r w:rsidR="004829B6">
            <w:rPr>
              <w:rFonts w:hint="eastAsia"/>
              <w:smallCaps w:val="0"/>
            </w:rPr>
            <w:t>記帳軟體資料庫使用手冊</w:t>
          </w:r>
        </w:sdtContent>
      </w:sdt>
    </w:p>
    <w:p w14:paraId="7A4E397A" w14:textId="77777777" w:rsidR="00C345E0" w:rsidRDefault="00B1390B">
      <w:pPr>
        <w:pStyle w:val="a6"/>
      </w:pPr>
      <w:sdt>
        <w:sdtPr>
          <w:alias w:val="副標題"/>
          <w:tag w:val="副標題"/>
          <w:id w:val="11808339"/>
          <w:placeholder>
            <w:docPart w:val="6778BBCA849941D299E11B4090C3C047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4829B6">
            <w:rPr>
              <w:rFonts w:hint="eastAsia"/>
            </w:rPr>
            <w:t>其實是懶人包的意思啦</w:t>
          </w:r>
        </w:sdtContent>
      </w:sdt>
    </w:p>
    <w:p w14:paraId="25FFFC1A" w14:textId="77777777" w:rsidR="00C345E0" w:rsidRDefault="5FFBE196" w:rsidP="5FFBE196">
      <w:pPr>
        <w:ind w:left="720"/>
      </w:pPr>
      <w:r>
        <w:t>這個說明文件能夠幫你</w:t>
      </w:r>
    </w:p>
    <w:p w14:paraId="687731CE" w14:textId="77777777" w:rsidR="004829B6" w:rsidRDefault="5FFBE196" w:rsidP="5FFBE196">
      <w:pPr>
        <w:pStyle w:val="afd"/>
        <w:numPr>
          <w:ilvl w:val="1"/>
          <w:numId w:val="13"/>
        </w:numPr>
        <w:ind w:leftChars="0"/>
      </w:pPr>
      <w:r>
        <w:t>將我寫的東西成功套進專案</w:t>
      </w:r>
      <w:r>
        <w:t>(</w:t>
      </w:r>
      <w:r>
        <w:t>理論上</w:t>
      </w:r>
      <w:r>
        <w:t>)</w:t>
      </w:r>
    </w:p>
    <w:p w14:paraId="3FBEAD2A" w14:textId="77777777" w:rsidR="004829B6" w:rsidRDefault="5FFBE196" w:rsidP="5FFBE196">
      <w:pPr>
        <w:pStyle w:val="afd"/>
        <w:numPr>
          <w:ilvl w:val="1"/>
          <w:numId w:val="13"/>
        </w:numPr>
        <w:ind w:leftChars="0"/>
      </w:pPr>
      <w:r>
        <w:t>教你要做到某某事要怎麼</w:t>
      </w:r>
      <w:r>
        <w:t>call</w:t>
      </w:r>
      <w:r>
        <w:t>，比如如何新增資料、取得統計圖表等等</w:t>
      </w:r>
    </w:p>
    <w:p w14:paraId="216C02B2" w14:textId="19D05111" w:rsidR="5FFBE196" w:rsidRDefault="5FFBE196" w:rsidP="5FFBE196">
      <w:pPr>
        <w:pStyle w:val="afd"/>
        <w:numPr>
          <w:ilvl w:val="1"/>
          <w:numId w:val="13"/>
        </w:numPr>
        <w:ind w:leftChars="0"/>
      </w:pPr>
      <w:r>
        <w:t>附上函式大概說明</w:t>
      </w:r>
    </w:p>
    <w:p w14:paraId="382ED36C" w14:textId="5BA49DF9" w:rsidR="5FFBE196" w:rsidRDefault="5FFBE196" w:rsidP="5FFBE196"/>
    <w:p w14:paraId="1ABA5D95" w14:textId="6413F80E" w:rsidR="5FFBE196" w:rsidRDefault="5FFBE196" w:rsidP="5FFBE196"/>
    <w:p w14:paraId="70B38D0C" w14:textId="454D9C4E" w:rsidR="5FFBE196" w:rsidRDefault="5FFBE196" w:rsidP="5FFBE196">
      <w:r w:rsidRPr="5FFBE196">
        <w:rPr>
          <w:b/>
          <w:bCs/>
          <w:sz w:val="32"/>
          <w:szCs w:val="32"/>
        </w:rPr>
        <w:t>安裝說明</w:t>
      </w:r>
    </w:p>
    <w:p w14:paraId="6313147E" w14:textId="1FC8E550" w:rsidR="5FFBE196" w:rsidRDefault="5FFBE196" w:rsidP="5FFBE196"/>
    <w:p w14:paraId="1CB4FE9E" w14:textId="21B8B1C4" w:rsidR="5FFBE196" w:rsidRDefault="5FFBE196" w:rsidP="5FFBE196">
      <w:r>
        <w:t>1.</w:t>
      </w:r>
      <w:r>
        <w:t>到</w:t>
      </w:r>
      <w:r>
        <w:t>git</w:t>
      </w:r>
      <w:r>
        <w:t>資料夾下的</w:t>
      </w:r>
      <w:r w:rsidRPr="5FFBE196">
        <w:rPr>
          <w:rFonts w:ascii="Perpetua" w:eastAsia="Perpetua" w:hAnsi="Perpetua" w:cs="Perpetua"/>
          <w:szCs w:val="22"/>
        </w:rPr>
        <w:t>Gerli\GerliDatabase\GerliSQLiteDemo\app\src\main\java</w:t>
      </w:r>
      <w:r>
        <w:br/>
      </w:r>
      <w:r w:rsidRPr="5FFBE196">
        <w:rPr>
          <w:rFonts w:ascii="Perpetua" w:eastAsia="Perpetua" w:hAnsi="Perpetua" w:cs="Perpetua"/>
          <w:szCs w:val="22"/>
        </w:rPr>
        <w:t>把com這個資料夾複製並貼到自己專案的位置(如:XXX專案\app\src\main\java，位置因人而異，主要是放在java這個資料夾來符合套件名稱位置)</w:t>
      </w:r>
    </w:p>
    <w:p w14:paraId="6661EE70" w14:textId="10029499" w:rsidR="5FFBE196" w:rsidRDefault="5FFBE196" w:rsidP="5FFBE196">
      <w:r>
        <w:rPr>
          <w:noProof/>
        </w:rPr>
        <w:drawing>
          <wp:inline distT="0" distB="0" distL="0" distR="0" wp14:anchorId="3B6C2617" wp14:editId="036052EF">
            <wp:extent cx="4572000" cy="2486025"/>
            <wp:effectExtent l="0" t="0" r="0" b="0"/>
            <wp:docPr id="11638990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BD0F" w14:textId="45751C62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665AFEE1" w14:textId="40C2CFE0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有放成功的話資料夾結構應該會類似如下:</w:t>
      </w:r>
    </w:p>
    <w:p w14:paraId="1C264879" w14:textId="239D53F8" w:rsidR="5FFBE196" w:rsidRDefault="5FFBE196" w:rsidP="5FFBE196">
      <w:pPr>
        <w:rPr>
          <w:rFonts w:ascii="Perpetua" w:eastAsia="Perpetua" w:hAnsi="Perpetua" w:cs="Perpetua"/>
          <w:szCs w:val="22"/>
        </w:rPr>
      </w:pPr>
      <w:r>
        <w:rPr>
          <w:noProof/>
        </w:rPr>
        <w:lastRenderedPageBreak/>
        <w:drawing>
          <wp:inline distT="0" distB="0" distL="0" distR="0" wp14:anchorId="54713F47" wp14:editId="64D285A3">
            <wp:extent cx="4352925" cy="3095625"/>
            <wp:effectExtent l="0" t="0" r="0" b="0"/>
            <wp:docPr id="21276203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842A" w14:textId="3CFA4059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10494F6E" w14:textId="28C22CB7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2.試試看在onCreate或喜歡的地方打</w:t>
      </w:r>
    </w:p>
    <w:p w14:paraId="34BDE01C" w14:textId="0A133F9B" w:rsidR="5FFBE196" w:rsidRDefault="5FFBE196" w:rsidP="5FFBE196">
      <w:pPr>
        <w:ind w:left="720"/>
      </w:pPr>
      <w:r w:rsidRPr="5FFBE196">
        <w:rPr>
          <w:rFonts w:ascii="細明體" w:eastAsia="細明體" w:hAnsi="細明體" w:cs="細明體"/>
          <w:szCs w:val="22"/>
          <w:highlight w:val="lightGray"/>
        </w:rPr>
        <w:t>GerliDatabaseManager manager = new GerliDatabaseManager(this);</w:t>
      </w:r>
    </w:p>
    <w:p w14:paraId="76C5311B" w14:textId="481A2698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(可能會跳提示要你按ALT+Enter來import)，如果不會有紅字代表裝成功囉~~~</w:t>
      </w:r>
    </w:p>
    <w:p w14:paraId="59543F94" w14:textId="4C6991C4" w:rsidR="5FFBE196" w:rsidRDefault="5FFBE196" w:rsidP="5FFBE196">
      <w:r>
        <w:rPr>
          <w:noProof/>
        </w:rPr>
        <w:drawing>
          <wp:inline distT="0" distB="0" distL="0" distR="0" wp14:anchorId="0BFA0537" wp14:editId="152AFB45">
            <wp:extent cx="4572000" cy="3286125"/>
            <wp:effectExtent l="0" t="0" r="0" b="0"/>
            <wp:docPr id="18584786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A609" w14:textId="24C2BC79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063052E5" w14:textId="52A605C6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568E3BC9" w14:textId="75A666CD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阿對了這邊很重要你們裝完之後，請幫我把gerlisqlitedemo資料夾底下的InsertActivity、MainActivity兩個東西刪掉(不然你的R這個東西會跳出來抗議)</w:t>
      </w:r>
    </w:p>
    <w:p w14:paraId="4E1334CA" w14:textId="5E97D969" w:rsidR="5FFBE196" w:rsidRDefault="5FFBE196" w:rsidP="5FFBE196">
      <w:pPr>
        <w:rPr>
          <w:rFonts w:ascii="Perpetua" w:eastAsia="Perpetua" w:hAnsi="Perpetua" w:cs="Perpetua"/>
          <w:szCs w:val="22"/>
        </w:rPr>
      </w:pPr>
      <w:r>
        <w:rPr>
          <w:noProof/>
        </w:rPr>
        <w:lastRenderedPageBreak/>
        <w:drawing>
          <wp:inline distT="0" distB="0" distL="0" distR="0" wp14:anchorId="6F1A5651" wp14:editId="38DC5259">
            <wp:extent cx="4162425" cy="4572000"/>
            <wp:effectExtent l="0" t="0" r="0" b="0"/>
            <wp:docPr id="21252219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B26" w14:textId="0CEFDDED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0349264D" w14:textId="5244289C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355AB560" w14:textId="1E2F4124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b/>
          <w:bCs/>
          <w:sz w:val="32"/>
          <w:szCs w:val="32"/>
        </w:rPr>
        <w:t>Gerli資料庫使用方法</w:t>
      </w:r>
    </w:p>
    <w:p w14:paraId="440042CF" w14:textId="2F95D6A6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22347A3E" w14:textId="6BFA7E88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為了更方便以及抽象化</w:t>
      </w:r>
    </w:p>
    <w:p w14:paraId="247E2F00" w14:textId="17D800D6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資料庫內部的東西全部都整理成call function的方式完成了</w:t>
      </w:r>
    </w:p>
    <w:p w14:paraId="6E64B88A" w14:textId="003CBFAB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大家只要透過GerliDatabaseManager這個class來完成任何跟資料庫有關的操作就好囉~</w:t>
      </w:r>
    </w:p>
    <w:p w14:paraId="4586082A" w14:textId="59710DA6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275090BA" w14:textId="58E0594F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 w:val="28"/>
          <w:szCs w:val="28"/>
          <w:highlight w:val="lightGray"/>
        </w:rPr>
        <w:t>1.產生Gerli資料庫</w:t>
      </w:r>
    </w:p>
    <w:p w14:paraId="0411DF7F" w14:textId="1A83CF3C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5DB72A3A" w14:textId="09D8B496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照以下方法宣告，並給入Activity的context(也就是填this)就成功囉</w:t>
      </w:r>
    </w:p>
    <w:p w14:paraId="6743F1E2" w14:textId="26C55349" w:rsidR="5FFBE196" w:rsidRDefault="5FFBE196" w:rsidP="5FFBE196">
      <w:r>
        <w:rPr>
          <w:noProof/>
        </w:rPr>
        <w:drawing>
          <wp:inline distT="0" distB="0" distL="0" distR="0" wp14:anchorId="477BF46D" wp14:editId="3C0C3091">
            <wp:extent cx="4572000" cy="438150"/>
            <wp:effectExtent l="0" t="0" r="0" b="0"/>
            <wp:docPr id="15291735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8BB" w14:textId="5D00AA2D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2BE5BDB9" w14:textId="497FFB89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 w:val="28"/>
          <w:szCs w:val="28"/>
          <w:highlight w:val="lightGray"/>
        </w:rPr>
        <w:t>2.新增資料</w:t>
      </w:r>
    </w:p>
    <w:p w14:paraId="218F3A04" w14:textId="3A8B7D2C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0752CEFA" w14:textId="55AC1962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新增資料有以下三個函式，分別對三種Table做操作</w:t>
      </w:r>
    </w:p>
    <w:p w14:paraId="0472DD16" w14:textId="694F12AD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5A400430" w14:textId="60285B80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A.新增一筆帳目</w:t>
      </w:r>
    </w:p>
    <w:p w14:paraId="4E9412C4" w14:textId="6C1994CA" w:rsidR="5FFBE196" w:rsidRDefault="5FFBE196" w:rsidP="5FFBE196">
      <w:pPr>
        <w:rPr>
          <w:rFonts w:ascii="細明體" w:eastAsia="細明體" w:hAnsi="細明體" w:cs="細明體"/>
          <w:szCs w:val="22"/>
        </w:rPr>
      </w:pPr>
    </w:p>
    <w:p w14:paraId="2A297A0E" w14:textId="4B9D85C8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細明體" w:eastAsia="細明體" w:hAnsi="細明體" w:cs="細明體"/>
          <w:szCs w:val="22"/>
        </w:rPr>
        <w:t>Void insertAccount(String name, int money, AccountType type, String time, String description)</w:t>
      </w:r>
    </w:p>
    <w:p w14:paraId="317BFCE4" w14:textId="50F422D0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45F0446A" w14:textId="77CE9079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說明如下:</w:t>
      </w:r>
    </w:p>
    <w:p w14:paraId="27538B6E" w14:textId="2B8B2665" w:rsidR="5FFBE196" w:rsidRDefault="5FFBE196" w:rsidP="5FFBE196">
      <w:r>
        <w:rPr>
          <w:noProof/>
        </w:rPr>
        <w:drawing>
          <wp:inline distT="0" distB="0" distL="0" distR="0" wp14:anchorId="29A7C6C6" wp14:editId="15A66838">
            <wp:extent cx="4572000" cy="1543050"/>
            <wp:effectExtent l="0" t="0" r="0" b="0"/>
            <wp:docPr id="18535625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9E5" w14:textId="239E8528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其中用到的商品類型要用AccountType這個enum來填寫</w:t>
      </w:r>
    </w:p>
    <w:p w14:paraId="5F2A9C68" w14:textId="01580DD5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AccountType所包含項目如下(有興趣可以看AccountType.java，會有對應的中文意思)</w:t>
      </w:r>
    </w:p>
    <w:p w14:paraId="26D29AD5" w14:textId="5328DAD0" w:rsidR="5FFBE196" w:rsidRDefault="5FFBE196" w:rsidP="5FFBE196">
      <w:pPr>
        <w:rPr>
          <w:rFonts w:ascii="Perpetua" w:eastAsia="Perpetua" w:hAnsi="Perpetua" w:cs="Perpetua"/>
          <w:szCs w:val="22"/>
        </w:rPr>
      </w:pPr>
      <w:r>
        <w:rPr>
          <w:noProof/>
        </w:rPr>
        <w:drawing>
          <wp:inline distT="0" distB="0" distL="0" distR="0" wp14:anchorId="181F609B" wp14:editId="385C65C0">
            <wp:extent cx="4572000" cy="1943100"/>
            <wp:effectExtent l="0" t="0" r="0" b="0"/>
            <wp:docPr id="4017857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B082" w14:textId="2E1D1C30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7F66CCD8" w14:textId="16685519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1683FFCF" w14:textId="7D189C57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79E2A03D" w14:textId="04D82AF2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28DF45F3" w14:textId="74F5B79E" w:rsidR="69B2A662" w:rsidRDefault="5FFBE196" w:rsidP="5FFBE196">
      <w:r>
        <w:lastRenderedPageBreak/>
        <w:t>B.</w:t>
      </w:r>
      <w:r>
        <w:t>新增年紀事與月紀事</w:t>
      </w:r>
    </w:p>
    <w:p w14:paraId="287292C9" w14:textId="2982122E" w:rsidR="5FFBE196" w:rsidRDefault="5FFBE196" w:rsidP="5FFBE196"/>
    <w:p w14:paraId="5AFAD0DB" w14:textId="06F73017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  <w:r w:rsidRPr="5FFBE196">
        <w:rPr>
          <w:rFonts w:ascii="細明體" w:eastAsia="細明體" w:hAnsi="細明體" w:cs="細明體"/>
          <w:szCs w:val="22"/>
        </w:rPr>
        <w:t>Void insertYearPlan(int year,int month,String description)</w:t>
      </w:r>
    </w:p>
    <w:p w14:paraId="52888313" w14:textId="2B42435D" w:rsidR="5FFBE196" w:rsidRDefault="5FFBE196" w:rsidP="5FFBE196"/>
    <w:p w14:paraId="0B5242F0" w14:textId="4EE8B5EE" w:rsidR="5FFBE196" w:rsidRDefault="5FFBE196" w:rsidP="5FFBE196">
      <w:pPr>
        <w:ind w:left="720"/>
      </w:pPr>
      <w:r w:rsidRPr="5FFBE196">
        <w:rPr>
          <w:rFonts w:ascii="細明體" w:eastAsia="細明體" w:hAnsi="細明體" w:cs="細明體"/>
          <w:szCs w:val="22"/>
        </w:rPr>
        <w:t>Void insertMonthPlan(int year,int month,int day,String description)</w:t>
      </w:r>
    </w:p>
    <w:p w14:paraId="6EA34C28" w14:textId="74465FCA" w:rsidR="5FFBE196" w:rsidRDefault="5FFBE196" w:rsidP="5FFBE196"/>
    <w:p w14:paraId="7B2FFE56" w14:textId="535807CE" w:rsidR="5FFBE196" w:rsidRDefault="5FFBE196" w:rsidP="5FFBE196">
      <w:r>
        <w:t>說明如下</w:t>
      </w:r>
      <w:r>
        <w:t>:</w:t>
      </w:r>
    </w:p>
    <w:p w14:paraId="692D0D6F" w14:textId="1837C4DB" w:rsidR="5FFBE196" w:rsidRDefault="5FFBE196" w:rsidP="5FFBE196">
      <w:r>
        <w:rPr>
          <w:noProof/>
        </w:rPr>
        <w:drawing>
          <wp:inline distT="0" distB="0" distL="0" distR="0" wp14:anchorId="7F05643A" wp14:editId="205E4156">
            <wp:extent cx="3867150" cy="2019300"/>
            <wp:effectExtent l="0" t="0" r="0" b="0"/>
            <wp:docPr id="11086449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EB21" w14:textId="50765C9B" w:rsidR="5FFBE196" w:rsidRDefault="5FFBE196" w:rsidP="5FFBE196">
      <w:r>
        <w:rPr>
          <w:noProof/>
        </w:rPr>
        <w:drawing>
          <wp:inline distT="0" distB="0" distL="0" distR="0" wp14:anchorId="70BF661C" wp14:editId="70EF5A11">
            <wp:extent cx="4572000" cy="2209800"/>
            <wp:effectExtent l="0" t="0" r="0" b="0"/>
            <wp:docPr id="15885653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7EB0" w14:textId="61BCAE7A" w:rsidR="5FFBE196" w:rsidRDefault="5FFBE196" w:rsidP="5FFBE196">
      <w:r>
        <w:t>在此說明，日期千萬不要給我亂填呀</w:t>
      </w:r>
      <w:r>
        <w:t>!!!!!!</w:t>
      </w:r>
      <w:r>
        <w:br/>
        <w:t>(</w:t>
      </w:r>
      <w:r>
        <w:t>例如</w:t>
      </w:r>
      <w:r>
        <w:t>2016/13/32</w:t>
      </w:r>
      <w:r>
        <w:t>，這樣的計下去只會當無效資料</w:t>
      </w:r>
      <w:r>
        <w:t>)</w:t>
      </w:r>
    </w:p>
    <w:p w14:paraId="5626CAF3" w14:textId="65DAF6B3" w:rsidR="5FFBE196" w:rsidRDefault="5FFBE196" w:rsidP="5FFBE196"/>
    <w:p w14:paraId="02907DD6" w14:textId="5DB223BB" w:rsidR="5FFBE196" w:rsidRDefault="5FFBE196" w:rsidP="5FFBE196">
      <w:pPr>
        <w:rPr>
          <w:sz w:val="24"/>
          <w:szCs w:val="24"/>
        </w:rPr>
      </w:pPr>
    </w:p>
    <w:p w14:paraId="5238B51E" w14:textId="7D98057A" w:rsidR="5FFBE196" w:rsidRDefault="5FFBE196" w:rsidP="5FFBE196">
      <w:r w:rsidRPr="5FFBE196">
        <w:rPr>
          <w:sz w:val="24"/>
          <w:szCs w:val="24"/>
          <w:highlight w:val="lightGray"/>
        </w:rPr>
        <w:t>3.</w:t>
      </w:r>
      <w:r w:rsidRPr="5FFBE196">
        <w:rPr>
          <w:sz w:val="24"/>
          <w:szCs w:val="24"/>
          <w:highlight w:val="lightGray"/>
        </w:rPr>
        <w:t>取得今日支出與收入</w:t>
      </w:r>
    </w:p>
    <w:p w14:paraId="1D2E7762" w14:textId="31359D36" w:rsidR="5FFBE196" w:rsidRDefault="5FFBE196" w:rsidP="5FFBE196"/>
    <w:p w14:paraId="2AFB61A7" w14:textId="239BEB9F" w:rsidR="5FFBE196" w:rsidRDefault="5FFBE196" w:rsidP="5FFBE196">
      <w:pPr>
        <w:ind w:left="720"/>
      </w:pPr>
      <w:r w:rsidRPr="5FFBE196">
        <w:rPr>
          <w:rFonts w:ascii="細明體" w:eastAsia="細明體" w:hAnsi="細明體" w:cs="細明體"/>
          <w:szCs w:val="22"/>
        </w:rPr>
        <w:t>TotalPackage getTodayTotal()</w:t>
      </w:r>
    </w:p>
    <w:p w14:paraId="1A1C09EE" w14:textId="1785D9D7" w:rsidR="5FFBE196" w:rsidRDefault="5FFBE196" w:rsidP="5FFBE196"/>
    <w:p w14:paraId="1F1942CA" w14:textId="5909138B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  <w:r w:rsidRPr="5FFBE196">
        <w:rPr>
          <w:rFonts w:ascii="細明體" w:eastAsia="細明體" w:hAnsi="細明體" w:cs="細明體"/>
          <w:szCs w:val="22"/>
        </w:rPr>
        <w:lastRenderedPageBreak/>
        <w:t>TotalPackage getDayTotal(String day)</w:t>
      </w:r>
    </w:p>
    <w:p w14:paraId="3AE86936" w14:textId="30C1FA9D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</w:p>
    <w:p w14:paraId="2D74E886" w14:textId="3AB066A6" w:rsidR="5FFBE196" w:rsidRDefault="5FFBE196" w:rsidP="5FFBE196">
      <w:r>
        <w:t>說明如下</w:t>
      </w:r>
      <w:r>
        <w:t>:</w:t>
      </w:r>
    </w:p>
    <w:p w14:paraId="4F84FAA8" w14:textId="7105D07B" w:rsidR="5FFBE196" w:rsidRDefault="5FFBE196" w:rsidP="5FFBE196">
      <w:r>
        <w:rPr>
          <w:noProof/>
        </w:rPr>
        <w:drawing>
          <wp:inline distT="0" distB="0" distL="0" distR="0" wp14:anchorId="45B56FB1" wp14:editId="3AA644F9">
            <wp:extent cx="4572000" cy="1638300"/>
            <wp:effectExtent l="0" t="0" r="0" b="0"/>
            <wp:docPr id="18727400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DB10" w14:textId="6DCC1867" w:rsidR="5FFBE196" w:rsidRDefault="5FFBE196" w:rsidP="5FFBE196">
      <w:r>
        <w:rPr>
          <w:noProof/>
        </w:rPr>
        <w:drawing>
          <wp:inline distT="0" distB="0" distL="0" distR="0" wp14:anchorId="47AC6A05" wp14:editId="74A90A28">
            <wp:extent cx="4572000" cy="1352550"/>
            <wp:effectExtent l="0" t="0" r="0" b="0"/>
            <wp:docPr id="12936667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5832" w14:textId="6629C4F5" w:rsidR="5FFBE196" w:rsidRDefault="5FFBE196" w:rsidP="5FFBE196">
      <w:r>
        <w:t>其中要注意的是，要宣告</w:t>
      </w:r>
      <w:r>
        <w:t>UnitPackage.TotalPackage</w:t>
      </w:r>
      <w:r>
        <w:t>來接資料包</w:t>
      </w:r>
      <w:r>
        <w:br/>
      </w:r>
      <w:r>
        <w:t>以及取得指定天的支出與收入，要使用</w:t>
      </w:r>
      <w:r>
        <w:t>CalendarManager</w:t>
      </w:r>
      <w:r>
        <w:t>來取時間</w:t>
      </w:r>
    </w:p>
    <w:p w14:paraId="0BCD6ABB" w14:textId="6AEABCD3" w:rsidR="69B2A662" w:rsidRDefault="69B2A662" w:rsidP="5FFBE196"/>
    <w:p w14:paraId="1CC7DFBB" w14:textId="13AC1593" w:rsidR="5FFBE196" w:rsidRDefault="5FFBE196" w:rsidP="5FFBE196">
      <w:pPr>
        <w:rPr>
          <w:sz w:val="24"/>
          <w:szCs w:val="24"/>
        </w:rPr>
      </w:pPr>
    </w:p>
    <w:p w14:paraId="7F318DBC" w14:textId="118A7836" w:rsidR="5FFBE196" w:rsidRDefault="5FFBE196" w:rsidP="5FFBE196">
      <w:r w:rsidRPr="5FFBE196">
        <w:rPr>
          <w:sz w:val="24"/>
          <w:szCs w:val="24"/>
          <w:highlight w:val="lightGray"/>
        </w:rPr>
        <w:t>4.</w:t>
      </w:r>
      <w:r w:rsidRPr="5FFBE196">
        <w:rPr>
          <w:sz w:val="24"/>
          <w:szCs w:val="24"/>
          <w:highlight w:val="lightGray"/>
        </w:rPr>
        <w:t>取得統計圖表長條圖資料</w:t>
      </w:r>
    </w:p>
    <w:p w14:paraId="1272A029" w14:textId="6DD02F7D" w:rsidR="5FFBE196" w:rsidRDefault="5FFBE196" w:rsidP="5FFBE196"/>
    <w:p w14:paraId="5151E546" w14:textId="1416D8E7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  <w:r w:rsidRPr="5FFBE196">
        <w:rPr>
          <w:rFonts w:ascii="細明體" w:eastAsia="細明體" w:hAnsi="細明體" w:cs="細明體"/>
          <w:szCs w:val="22"/>
        </w:rPr>
        <w:t>BarChartPackage getBarChartByWeek(Calendar dayOfWeek)</w:t>
      </w:r>
    </w:p>
    <w:p w14:paraId="118C9D36" w14:textId="3F897533" w:rsidR="5FFBE196" w:rsidRDefault="5FFBE196" w:rsidP="5FFBE196"/>
    <w:p w14:paraId="567B0C6E" w14:textId="24491C78" w:rsidR="5FFBE196" w:rsidRDefault="5FFBE196" w:rsidP="5FFBE196">
      <w:pPr>
        <w:ind w:left="720"/>
      </w:pPr>
      <w:r w:rsidRPr="5FFBE196">
        <w:rPr>
          <w:rFonts w:ascii="細明體" w:eastAsia="細明體" w:hAnsi="細明體" w:cs="細明體"/>
          <w:szCs w:val="22"/>
        </w:rPr>
        <w:t>BarChartPackage getBarChartByYear(Calendar calendar)</w:t>
      </w:r>
    </w:p>
    <w:p w14:paraId="25E59A0A" w14:textId="22BFD25C" w:rsidR="5FFBE196" w:rsidRDefault="5FFBE196" w:rsidP="5FFBE196"/>
    <w:p w14:paraId="108A320A" w14:textId="6AF0FB7F" w:rsidR="5FFBE196" w:rsidRDefault="5FFBE196" w:rsidP="5FFBE196"/>
    <w:p w14:paraId="0BD974F7" w14:textId="51389319" w:rsidR="5FFBE196" w:rsidRDefault="5FFBE196" w:rsidP="5FFBE196">
      <w:r>
        <w:t>說明如下</w:t>
      </w:r>
      <w:r>
        <w:t>:</w:t>
      </w:r>
    </w:p>
    <w:p w14:paraId="5FB2F149" w14:textId="7701C5C0" w:rsidR="5FFBE196" w:rsidRDefault="5FFBE196" w:rsidP="5FFBE196">
      <w:r>
        <w:rPr>
          <w:noProof/>
        </w:rPr>
        <w:lastRenderedPageBreak/>
        <w:drawing>
          <wp:inline distT="0" distB="0" distL="0" distR="0" wp14:anchorId="5102D47B" wp14:editId="156427D4">
            <wp:extent cx="4572000" cy="1828800"/>
            <wp:effectExtent l="0" t="0" r="0" b="0"/>
            <wp:docPr id="9742525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95FD" w14:textId="57ABC74B" w:rsidR="5FFBE196" w:rsidRDefault="5FFBE196" w:rsidP="5FFBE196">
      <w:r>
        <w:rPr>
          <w:noProof/>
        </w:rPr>
        <w:drawing>
          <wp:inline distT="0" distB="0" distL="0" distR="0" wp14:anchorId="0E71E595" wp14:editId="33991245">
            <wp:extent cx="4572000" cy="1828800"/>
            <wp:effectExtent l="0" t="0" r="0" b="0"/>
            <wp:docPr id="6973170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A73" w14:textId="304C6EFD" w:rsidR="5FFBE196" w:rsidRDefault="5FFBE196" w:rsidP="5FFBE196">
      <w:r>
        <w:t>其中要注意的是，要宣告</w:t>
      </w:r>
      <w:r>
        <w:t>UnitPackage.BarChartPackage</w:t>
      </w:r>
      <w:r>
        <w:t>來接資料包</w:t>
      </w:r>
      <w:r>
        <w:br/>
      </w:r>
      <w:r>
        <w:t>以及使用前兩行來設定</w:t>
      </w:r>
      <w:r>
        <w:t>Calendar</w:t>
      </w:r>
      <w:r>
        <w:t>並丟入函式</w:t>
      </w:r>
    </w:p>
    <w:p w14:paraId="74BB935D" w14:textId="54857D57" w:rsidR="5FFBE196" w:rsidRDefault="5FFBE196" w:rsidP="5FFBE196">
      <w:r>
        <w:t>輸出為</w:t>
      </w:r>
      <w:r>
        <w:t>ArrayList</w:t>
      </w:r>
      <w:r>
        <w:t>代表所求日期</w:t>
      </w:r>
      <w:r>
        <w:t>(</w:t>
      </w:r>
      <w:r>
        <w:t>照日期順序</w:t>
      </w:r>
      <w:r>
        <w:t>)</w:t>
      </w:r>
    </w:p>
    <w:p w14:paraId="280DEB0D" w14:textId="3F0947D9" w:rsidR="5FFBE196" w:rsidRDefault="5FFBE196" w:rsidP="5FFBE196">
      <w:r>
        <w:t>以及對應的</w:t>
      </w:r>
      <w:r>
        <w:t>float[]</w:t>
      </w:r>
      <w:r>
        <w:t>代表花費</w:t>
      </w:r>
    </w:p>
    <w:p w14:paraId="1BACFCF3" w14:textId="563F6D67" w:rsidR="5FFBE196" w:rsidRDefault="5FFBE196" w:rsidP="5FFBE196"/>
    <w:p w14:paraId="362A0D07" w14:textId="6D5F968D" w:rsidR="5FFBE196" w:rsidRDefault="5FFBE196" w:rsidP="5FFBE196">
      <w:pPr>
        <w:rPr>
          <w:sz w:val="24"/>
          <w:szCs w:val="24"/>
        </w:rPr>
      </w:pPr>
    </w:p>
    <w:p w14:paraId="132122E5" w14:textId="7F19C1D8" w:rsidR="5FFBE196" w:rsidRDefault="5FFBE196" w:rsidP="5FFBE196">
      <w:r w:rsidRPr="5FFBE196">
        <w:rPr>
          <w:sz w:val="24"/>
          <w:szCs w:val="24"/>
          <w:highlight w:val="lightGray"/>
        </w:rPr>
        <w:t>5.</w:t>
      </w:r>
      <w:r w:rsidRPr="5FFBE196">
        <w:rPr>
          <w:rFonts w:ascii="Perpetua" w:eastAsia="Perpetua" w:hAnsi="Perpetua" w:cs="Perpetua"/>
          <w:sz w:val="24"/>
          <w:szCs w:val="24"/>
          <w:highlight w:val="lightGray"/>
        </w:rPr>
        <w:t>取得統計圖表長條圖資料</w:t>
      </w:r>
    </w:p>
    <w:p w14:paraId="2F58169B" w14:textId="51CDB0D8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7EC7BF48" w14:textId="19380BF7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  <w:r w:rsidRPr="5FFBE196">
        <w:rPr>
          <w:rFonts w:ascii="細明體" w:eastAsia="細明體" w:hAnsi="細明體" w:cs="細明體"/>
          <w:szCs w:val="22"/>
        </w:rPr>
        <w:t>PieChartPackage getPieChartByDay(int year,int month,int day,int limit)</w:t>
      </w:r>
    </w:p>
    <w:p w14:paraId="5D50DC1C" w14:textId="72B6AAC9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</w:p>
    <w:p w14:paraId="24CE62A7" w14:textId="577E5B00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  <w:r w:rsidRPr="5FFBE196">
        <w:rPr>
          <w:rFonts w:ascii="細明體" w:eastAsia="細明體" w:hAnsi="細明體" w:cs="細明體"/>
          <w:szCs w:val="22"/>
        </w:rPr>
        <w:t>PieChartPackage getPieChartByWeek(int year,int month,int day,int limit)</w:t>
      </w:r>
    </w:p>
    <w:p w14:paraId="7BFF20AF" w14:textId="55949F1F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</w:p>
    <w:p w14:paraId="6189E130" w14:textId="5DA47207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  <w:r w:rsidRPr="5FFBE196">
        <w:rPr>
          <w:rFonts w:ascii="細明體" w:eastAsia="細明體" w:hAnsi="細明體" w:cs="細明體"/>
          <w:szCs w:val="22"/>
        </w:rPr>
        <w:t>PieChartPackage getPieChartByMonth(int year,int month,int limit)</w:t>
      </w:r>
    </w:p>
    <w:p w14:paraId="351BA1D3" w14:textId="4116D8DA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</w:p>
    <w:p w14:paraId="29988C5B" w14:textId="24732211" w:rsidR="5FFBE196" w:rsidRDefault="5FFBE196" w:rsidP="5FFBE196">
      <w:pPr>
        <w:ind w:left="720"/>
      </w:pPr>
      <w:r w:rsidRPr="5FFBE196">
        <w:rPr>
          <w:rFonts w:ascii="細明體" w:eastAsia="細明體" w:hAnsi="細明體" w:cs="細明體"/>
          <w:szCs w:val="22"/>
        </w:rPr>
        <w:t>PieChartPackage getPieChartByYear(int year,int limit)</w:t>
      </w:r>
    </w:p>
    <w:p w14:paraId="2FABAB20" w14:textId="3E931BAC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6562A606" w14:textId="439F9FA0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4F46CCFC" w14:textId="2242D126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69656417" w14:textId="21E2D03F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說明如下:</w:t>
      </w:r>
    </w:p>
    <w:p w14:paraId="753560EC" w14:textId="1BD02D42" w:rsidR="5FFBE196" w:rsidRDefault="5FFBE196" w:rsidP="5FFBE196">
      <w:r>
        <w:rPr>
          <w:noProof/>
        </w:rPr>
        <w:drawing>
          <wp:inline distT="0" distB="0" distL="0" distR="0" wp14:anchorId="4C2FB675" wp14:editId="2299F00C">
            <wp:extent cx="4572000" cy="2095500"/>
            <wp:effectExtent l="0" t="0" r="0" b="0"/>
            <wp:docPr id="954398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A8BA" w14:textId="3C837134" w:rsidR="5FFBE196" w:rsidRDefault="5FFBE196" w:rsidP="5FFBE196">
      <w:r>
        <w:rPr>
          <w:noProof/>
        </w:rPr>
        <w:drawing>
          <wp:inline distT="0" distB="0" distL="0" distR="0" wp14:anchorId="061ABA8E" wp14:editId="0354B1BB">
            <wp:extent cx="4572000" cy="1876425"/>
            <wp:effectExtent l="0" t="0" r="0" b="0"/>
            <wp:docPr id="130376528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2A1" w14:textId="141927DA" w:rsidR="5FFBE196" w:rsidRDefault="5FFBE196" w:rsidP="5FFBE196">
      <w:r>
        <w:rPr>
          <w:noProof/>
        </w:rPr>
        <w:drawing>
          <wp:inline distT="0" distB="0" distL="0" distR="0" wp14:anchorId="6888118E" wp14:editId="0255D1A8">
            <wp:extent cx="4572000" cy="1828800"/>
            <wp:effectExtent l="0" t="0" r="0" b="0"/>
            <wp:docPr id="1287280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4B52" w14:textId="6BF8FAC5" w:rsidR="5FFBE196" w:rsidRDefault="5FFBE196" w:rsidP="5FFBE196">
      <w:r>
        <w:rPr>
          <w:noProof/>
        </w:rPr>
        <w:drawing>
          <wp:inline distT="0" distB="0" distL="0" distR="0" wp14:anchorId="605B9F0D" wp14:editId="5DB0F840">
            <wp:extent cx="4572000" cy="1800225"/>
            <wp:effectExtent l="0" t="0" r="0" b="0"/>
            <wp:docPr id="16296388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D44F" w14:textId="40E893F5" w:rsidR="5FFBE196" w:rsidRDefault="5FFBE196" w:rsidP="5FFBE196">
      <w:r>
        <w:lastRenderedPageBreak/>
        <w:t>其中要注意的是，要宣告</w:t>
      </w:r>
      <w:r>
        <w:t>UnitPackage.PieChartPackage</w:t>
      </w:r>
      <w:r>
        <w:t>來接資料包</w:t>
      </w:r>
      <w:r>
        <w:br/>
      </w:r>
      <w:r>
        <w:t>日期則可以直接丟入，但要注意日期合理性</w:t>
      </w:r>
    </w:p>
    <w:p w14:paraId="37A07CA8" w14:textId="279397AD" w:rsidR="5FFBE196" w:rsidRDefault="5FFBE196" w:rsidP="5FFBE196">
      <w:r>
        <w:t>注意最後一個參數，那個參數代表你想最多提出幾筆圓餅圖上的資料</w:t>
      </w:r>
      <w:r>
        <w:br/>
      </w:r>
      <w:r>
        <w:t>根據你的需求輸入你要的比數就好</w:t>
      </w:r>
    </w:p>
    <w:p w14:paraId="6E9D3AF0" w14:textId="3BBF25B7" w:rsidR="5FFBE196" w:rsidRDefault="5FFBE196" w:rsidP="5FFBE196">
      <w:r w:rsidRPr="5FFBE196">
        <w:rPr>
          <w:rFonts w:ascii="Perpetua" w:eastAsia="Perpetua" w:hAnsi="Perpetua" w:cs="Perpetua"/>
          <w:szCs w:val="22"/>
        </w:rPr>
        <w:t>不能跟日期欄位搞混</w:t>
      </w:r>
      <w:r>
        <w:br/>
      </w:r>
      <w:r>
        <w:t>輸出為照高低排順序的</w:t>
      </w:r>
      <w:r>
        <w:t>ArrayList</w:t>
      </w:r>
      <w:r>
        <w:t>代表類別名</w:t>
      </w:r>
    </w:p>
    <w:p w14:paraId="0D3AB946" w14:textId="4373AEA1" w:rsidR="5FFBE196" w:rsidRDefault="5FFBE196" w:rsidP="006D3D8D">
      <w:r>
        <w:t>以及照高低排順序的</w:t>
      </w:r>
      <w:r>
        <w:t>float[]</w:t>
      </w:r>
      <w:r>
        <w:t>代表花費</w:t>
      </w:r>
    </w:p>
    <w:p w14:paraId="47FF3C64" w14:textId="218176B6" w:rsidR="006D3D8D" w:rsidRDefault="006D3D8D" w:rsidP="006D3D8D"/>
    <w:p w14:paraId="7EB3D950" w14:textId="3C35E3CB" w:rsidR="006D3D8D" w:rsidRDefault="006D3D8D" w:rsidP="006D3D8D"/>
    <w:p w14:paraId="23B851B3" w14:textId="0B96DF3C" w:rsidR="006D3D8D" w:rsidRDefault="006D3D8D" w:rsidP="006D3D8D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取得年計畫與月計畫</w:t>
      </w:r>
    </w:p>
    <w:p w14:paraId="1508907A" w14:textId="13E8FF1C" w:rsidR="006D3D8D" w:rsidRDefault="006D3D8D" w:rsidP="006D3D8D"/>
    <w:p w14:paraId="6C8F7FBB" w14:textId="3000BCF1" w:rsidR="006D3D8D" w:rsidRDefault="006D3D8D" w:rsidP="006D3D8D">
      <w:pPr>
        <w:ind w:firstLine="720"/>
      </w:pPr>
      <w:r w:rsidRPr="006D3D8D">
        <w:t>UnitPackage.PlanPackage getYearPlan(int year,int month)</w:t>
      </w:r>
    </w:p>
    <w:p w14:paraId="275D2A84" w14:textId="198A03B9" w:rsidR="006D3D8D" w:rsidRDefault="006D3D8D" w:rsidP="006D3D8D"/>
    <w:p w14:paraId="5EBD899A" w14:textId="22606ACB" w:rsidR="006D3D8D" w:rsidRDefault="006D3D8D" w:rsidP="006D3D8D">
      <w:pPr>
        <w:ind w:firstLine="720"/>
      </w:pPr>
      <w:r w:rsidRPr="006D3D8D">
        <w:t>UnitPackage.PlanPackage getMonthPlan(int year,int month,int day)</w:t>
      </w:r>
    </w:p>
    <w:p w14:paraId="38422B4A" w14:textId="7CB5BD9B" w:rsidR="006D3D8D" w:rsidRDefault="006D3D8D" w:rsidP="006D3D8D"/>
    <w:p w14:paraId="6337D5B9" w14:textId="41C52CF7" w:rsidR="006D3D8D" w:rsidRDefault="006D3D8D" w:rsidP="006D3D8D">
      <w:r>
        <w:rPr>
          <w:rFonts w:hint="eastAsia"/>
        </w:rPr>
        <w:t>說明如下</w:t>
      </w:r>
      <w:r>
        <w:rPr>
          <w:rFonts w:hint="eastAsia"/>
        </w:rPr>
        <w:t>:</w:t>
      </w:r>
    </w:p>
    <w:p w14:paraId="445AE7BB" w14:textId="72274825" w:rsidR="006D3D8D" w:rsidRDefault="006D3D8D" w:rsidP="006D3D8D"/>
    <w:p w14:paraId="6807979E" w14:textId="5DC40654" w:rsidR="006D3D8D" w:rsidRDefault="006D3D8D" w:rsidP="006D3D8D">
      <w:r>
        <w:rPr>
          <w:noProof/>
        </w:rPr>
        <w:drawing>
          <wp:inline distT="0" distB="0" distL="0" distR="0" wp14:anchorId="4809A7E4" wp14:editId="357ABCDB">
            <wp:extent cx="4640982" cy="2606266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373" w14:textId="563D4A59" w:rsidR="006D3D8D" w:rsidRDefault="002E5E1B" w:rsidP="006D3D8D">
      <w:r>
        <w:rPr>
          <w:noProof/>
        </w:rPr>
        <w:lastRenderedPageBreak/>
        <w:drawing>
          <wp:inline distT="0" distB="0" distL="0" distR="0" wp14:anchorId="322E19AE" wp14:editId="2D9BE488">
            <wp:extent cx="4610500" cy="2430991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085" w14:textId="77777777" w:rsidR="002E5E1B" w:rsidRDefault="002E5E1B" w:rsidP="002E5E1B">
      <w:r>
        <w:t>其中要注意的是，要宣告</w:t>
      </w:r>
      <w:r>
        <w:t>UnitPackage.PieChartPackage</w:t>
      </w:r>
      <w:r>
        <w:t>來接資料包</w:t>
      </w:r>
      <w:r>
        <w:br/>
      </w:r>
      <w:r>
        <w:t>日期則可以直接丟入，但要注意日期合理性</w:t>
      </w:r>
    </w:p>
    <w:p w14:paraId="085A2A74" w14:textId="16DC743C" w:rsidR="002E5E1B" w:rsidRDefault="002E5E1B" w:rsidP="006D3D8D">
      <w:r>
        <w:rPr>
          <w:rFonts w:hint="eastAsia"/>
        </w:rPr>
        <w:t>最重要的是</w:t>
      </w:r>
      <w:r>
        <w:rPr>
          <w:rFonts w:hint="eastAsia"/>
        </w:rPr>
        <w:t>~</w:t>
      </w:r>
      <w:r>
        <w:rPr>
          <w:rFonts w:hint="eastAsia"/>
        </w:rPr>
        <w:t>回傳回來的</w:t>
      </w:r>
      <w:r>
        <w:rPr>
          <w:rFonts w:hint="eastAsia"/>
        </w:rPr>
        <w:t>ID</w:t>
      </w:r>
      <w:r>
        <w:rPr>
          <w:rFonts w:hint="eastAsia"/>
        </w:rPr>
        <w:t>很重要</w:t>
      </w:r>
    </w:p>
    <w:p w14:paraId="54C1A235" w14:textId="203992A7" w:rsidR="002E5E1B" w:rsidRDefault="002E5E1B" w:rsidP="006D3D8D">
      <w:r>
        <w:rPr>
          <w:rFonts w:hint="eastAsia"/>
        </w:rPr>
        <w:t>ID</w:t>
      </w:r>
      <w:r>
        <w:rPr>
          <w:rFonts w:hint="eastAsia"/>
        </w:rPr>
        <w:t>陣列會跟</w:t>
      </w:r>
      <w:r>
        <w:rPr>
          <w:rFonts w:hint="eastAsia"/>
        </w:rPr>
        <w:t>description</w:t>
      </w:r>
      <w:r>
        <w:rPr>
          <w:rFonts w:hint="eastAsia"/>
        </w:rPr>
        <w:t>陣列大小相同</w:t>
      </w:r>
    </w:p>
    <w:p w14:paraId="0ED9C8B0" w14:textId="7AE41690" w:rsidR="002E5E1B" w:rsidRDefault="002E5E1B" w:rsidP="006D3D8D">
      <w:r>
        <w:rPr>
          <w:rFonts w:hint="eastAsia"/>
        </w:rPr>
        <w:t>也就是一個</w:t>
      </w:r>
      <w:r>
        <w:rPr>
          <w:rFonts w:hint="eastAsia"/>
        </w:rPr>
        <w:t>description</w:t>
      </w:r>
      <w:r>
        <w:rPr>
          <w:rFonts w:hint="eastAsia"/>
        </w:rPr>
        <w:t>對應一個</w:t>
      </w:r>
      <w:r>
        <w:rPr>
          <w:rFonts w:hint="eastAsia"/>
        </w:rPr>
        <w:t>ID</w:t>
      </w:r>
    </w:p>
    <w:p w14:paraId="1467179B" w14:textId="45E9E564" w:rsidR="002E5E1B" w:rsidRDefault="002E5E1B" w:rsidP="006D3D8D">
      <w:r>
        <w:rPr>
          <w:rFonts w:hint="eastAsia"/>
        </w:rPr>
        <w:t>後續若要修改或刪除</w:t>
      </w:r>
      <w:r>
        <w:rPr>
          <w:rFonts w:hint="eastAsia"/>
        </w:rPr>
        <w:t>description</w:t>
      </w:r>
      <w:r>
        <w:rPr>
          <w:rFonts w:hint="eastAsia"/>
        </w:rPr>
        <w:t>，皆要經由</w:t>
      </w:r>
      <w:r>
        <w:rPr>
          <w:rFonts w:hint="eastAsia"/>
        </w:rPr>
        <w:t>ID</w:t>
      </w:r>
    </w:p>
    <w:p w14:paraId="391214CE" w14:textId="333DBCC9" w:rsidR="002E5E1B" w:rsidRDefault="002E5E1B" w:rsidP="006D3D8D"/>
    <w:p w14:paraId="6280478E" w14:textId="740DC0A7" w:rsidR="002E5E1B" w:rsidRDefault="002E5E1B" w:rsidP="006D3D8D">
      <w:r>
        <w:rPr>
          <w:rFonts w:hint="eastAsia"/>
        </w:rPr>
        <w:t>7.</w:t>
      </w:r>
      <w:r>
        <w:rPr>
          <w:rFonts w:hint="eastAsia"/>
        </w:rPr>
        <w:t>更新年計畫或月計畫</w:t>
      </w:r>
    </w:p>
    <w:p w14:paraId="4EA4BB41" w14:textId="229B52F5" w:rsidR="002E5E1B" w:rsidRDefault="002E5E1B" w:rsidP="006D3D8D"/>
    <w:p w14:paraId="07A588EA" w14:textId="7DCC533A" w:rsidR="002E5E1B" w:rsidRPr="002E5E1B" w:rsidRDefault="002E5E1B" w:rsidP="002E5E1B">
      <w:pPr>
        <w:ind w:firstLine="720"/>
      </w:pPr>
      <w:r w:rsidRPr="002E5E1B">
        <w:t>boolean updateMonthPlan(String description,int id)</w:t>
      </w:r>
    </w:p>
    <w:p w14:paraId="644C4D12" w14:textId="22DBB5C3" w:rsidR="006D3D8D" w:rsidRDefault="002E5E1B" w:rsidP="002E5E1B">
      <w:pPr>
        <w:ind w:firstLine="720"/>
      </w:pPr>
      <w:r w:rsidRPr="002E5E1B">
        <w:t>boolean updateYearPlan(String description,int id)</w:t>
      </w:r>
    </w:p>
    <w:p w14:paraId="08D69A2D" w14:textId="764F78FB" w:rsidR="002E5E1B" w:rsidRDefault="002E5E1B" w:rsidP="006D3D8D">
      <w:r>
        <w:rPr>
          <w:rFonts w:hint="eastAsia"/>
        </w:rPr>
        <w:t>說明如下</w:t>
      </w:r>
      <w:r>
        <w:rPr>
          <w:rFonts w:hint="eastAsia"/>
        </w:rPr>
        <w:t>:</w:t>
      </w:r>
    </w:p>
    <w:p w14:paraId="67F40110" w14:textId="247C4334" w:rsidR="002E5E1B" w:rsidRDefault="00A241AF" w:rsidP="006D3D8D">
      <w:r>
        <w:rPr>
          <w:noProof/>
        </w:rPr>
        <w:drawing>
          <wp:inline distT="0" distB="0" distL="0" distR="0" wp14:anchorId="21064437" wp14:editId="0873AB14">
            <wp:extent cx="3909399" cy="1478408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F1FD" w14:textId="255C4B2B" w:rsidR="00A241AF" w:rsidRDefault="00A241AF" w:rsidP="006D3D8D">
      <w:r>
        <w:rPr>
          <w:noProof/>
        </w:rPr>
        <w:lastRenderedPageBreak/>
        <w:drawing>
          <wp:inline distT="0" distB="0" distL="0" distR="0" wp14:anchorId="789D83AE" wp14:editId="4DD193B6">
            <wp:extent cx="3109229" cy="127265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72A2" w14:textId="144A2C2E" w:rsidR="00A241AF" w:rsidRDefault="00A241AF" w:rsidP="006D3D8D">
      <w:r>
        <w:rPr>
          <w:rFonts w:hint="eastAsia"/>
        </w:rPr>
        <w:t>其中</w:t>
      </w:r>
      <w:r>
        <w:rPr>
          <w:rFonts w:hint="eastAsia"/>
        </w:rPr>
        <w:t>id</w:t>
      </w:r>
      <w:r>
        <w:rPr>
          <w:rFonts w:hint="eastAsia"/>
        </w:rPr>
        <w:t>為</w:t>
      </w:r>
      <w:r>
        <w:rPr>
          <w:rFonts w:hint="eastAsia"/>
        </w:rPr>
        <w:t>getYearPlan</w:t>
      </w:r>
      <w:r>
        <w:rPr>
          <w:rFonts w:hint="eastAsia"/>
        </w:rPr>
        <w:t>或</w:t>
      </w:r>
      <w:r>
        <w:rPr>
          <w:rFonts w:hint="eastAsia"/>
        </w:rPr>
        <w:t>getMonthPlan</w:t>
      </w:r>
      <w:r>
        <w:rPr>
          <w:rFonts w:hint="eastAsia"/>
        </w:rPr>
        <w:t>所得到的</w:t>
      </w:r>
      <w:r>
        <w:rPr>
          <w:rFonts w:hint="eastAsia"/>
        </w:rPr>
        <w:t>id</w:t>
      </w:r>
      <w:r>
        <w:rPr>
          <w:rFonts w:hint="eastAsia"/>
        </w:rPr>
        <w:t>來做指定</w:t>
      </w:r>
    </w:p>
    <w:p w14:paraId="6D28C7C4" w14:textId="557815EF" w:rsidR="00A241AF" w:rsidRDefault="00A241AF" w:rsidP="006D3D8D"/>
    <w:p w14:paraId="7AEE4E5B" w14:textId="780EE26C" w:rsidR="00A241AF" w:rsidRDefault="00A241AF" w:rsidP="006D3D8D"/>
    <w:p w14:paraId="6E114025" w14:textId="015B7681" w:rsidR="00A241AF" w:rsidRDefault="00A241AF" w:rsidP="006D3D8D">
      <w:r>
        <w:rPr>
          <w:rFonts w:hint="eastAsia"/>
        </w:rPr>
        <w:t>8.</w:t>
      </w:r>
      <w:r>
        <w:rPr>
          <w:rFonts w:hint="eastAsia"/>
        </w:rPr>
        <w:t>刪除年計畫或月計畫</w:t>
      </w:r>
    </w:p>
    <w:p w14:paraId="2CDDF40D" w14:textId="2C1E96AD" w:rsidR="00A241AF" w:rsidRDefault="00A241AF" w:rsidP="006D3D8D"/>
    <w:p w14:paraId="2C873EC5" w14:textId="695FEDF1" w:rsidR="00A241AF" w:rsidRDefault="00A241AF" w:rsidP="006D3D8D">
      <w:r w:rsidRPr="00A241AF">
        <w:t>boolean delete(Table table,long id)</w:t>
      </w:r>
    </w:p>
    <w:p w14:paraId="20382898" w14:textId="6869175E" w:rsidR="00A241AF" w:rsidRDefault="00A241AF" w:rsidP="006D3D8D"/>
    <w:p w14:paraId="22B26C7C" w14:textId="75C66B9B" w:rsidR="00A241AF" w:rsidRDefault="00A241AF" w:rsidP="006D3D8D">
      <w:r>
        <w:rPr>
          <w:rFonts w:hint="eastAsia"/>
        </w:rPr>
        <w:t>說明如下</w:t>
      </w:r>
      <w:r>
        <w:rPr>
          <w:rFonts w:hint="eastAsia"/>
        </w:rPr>
        <w:t>:</w:t>
      </w:r>
    </w:p>
    <w:p w14:paraId="581B1128" w14:textId="7CA412F4" w:rsidR="00A241AF" w:rsidRDefault="00A241AF" w:rsidP="006D3D8D">
      <w:r>
        <w:rPr>
          <w:noProof/>
        </w:rPr>
        <w:drawing>
          <wp:inline distT="0" distB="0" distL="0" distR="0" wp14:anchorId="362CA300" wp14:editId="697610FD">
            <wp:extent cx="3779848" cy="1539373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C1E0" w14:textId="5FAFE363" w:rsidR="00A241AF" w:rsidRDefault="00A241AF" w:rsidP="006D3D8D">
      <w:r>
        <w:rPr>
          <w:rFonts w:hint="eastAsia"/>
        </w:rPr>
        <w:t>其中要注意的是</w:t>
      </w:r>
    </w:p>
    <w:p w14:paraId="32A0C139" w14:textId="31B51E07" w:rsidR="00A241AF" w:rsidRDefault="00A241AF" w:rsidP="006D3D8D">
      <w:r>
        <w:rPr>
          <w:rFonts w:hint="eastAsia"/>
        </w:rPr>
        <w:t>第一個參數用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.MONTH_PLAN</w:t>
      </w:r>
      <w:r>
        <w:rPr>
          <w:rFonts w:hint="eastAsia"/>
        </w:rPr>
        <w:t>或</w:t>
      </w:r>
      <w:r>
        <w:rPr>
          <w:rFonts w:hint="eastAsia"/>
        </w:rPr>
        <w:t>YEAR_PLAN</w:t>
      </w:r>
      <w:r>
        <w:rPr>
          <w:rFonts w:hint="eastAsia"/>
        </w:rPr>
        <w:t>來指定要對哪個計劃做更改</w:t>
      </w:r>
    </w:p>
    <w:p w14:paraId="2EB906DF" w14:textId="743773C0" w:rsidR="00A241AF" w:rsidRPr="00A241AF" w:rsidRDefault="00A241AF" w:rsidP="006D3D8D">
      <w:pPr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id</w:t>
      </w:r>
      <w:r>
        <w:rPr>
          <w:rFonts w:hint="eastAsia"/>
        </w:rPr>
        <w:t>為</w:t>
      </w:r>
      <w:r>
        <w:rPr>
          <w:rFonts w:hint="eastAsia"/>
        </w:rPr>
        <w:t>getYearPlan</w:t>
      </w:r>
      <w:r>
        <w:rPr>
          <w:rFonts w:hint="eastAsia"/>
        </w:rPr>
        <w:t>或</w:t>
      </w:r>
      <w:r>
        <w:rPr>
          <w:rFonts w:hint="eastAsia"/>
        </w:rPr>
        <w:t>getMonthPlan</w:t>
      </w:r>
      <w:r>
        <w:rPr>
          <w:rFonts w:hint="eastAsia"/>
        </w:rPr>
        <w:t>所得到的</w:t>
      </w:r>
      <w:r>
        <w:rPr>
          <w:rFonts w:hint="eastAsia"/>
        </w:rPr>
        <w:t>id</w:t>
      </w:r>
      <w:r>
        <w:rPr>
          <w:rFonts w:hint="eastAsia"/>
        </w:rPr>
        <w:t>來做指定</w:t>
      </w:r>
    </w:p>
    <w:p w14:paraId="24364BD9" w14:textId="66180502" w:rsidR="5FFBE196" w:rsidRDefault="5FFBE196" w:rsidP="5FFBE196">
      <w:pPr>
        <w:ind w:left="-480"/>
      </w:pPr>
      <w:bookmarkStart w:id="0" w:name="_GoBack"/>
      <w:bookmarkEnd w:id="0"/>
    </w:p>
    <w:p w14:paraId="52DC1CFE" w14:textId="5000E545" w:rsidR="5FFBE196" w:rsidRDefault="5FFBE196" w:rsidP="5FFBE196">
      <w:pPr>
        <w:ind w:left="-480"/>
      </w:pPr>
    </w:p>
    <w:sectPr w:rsidR="5FFBE196">
      <w:footerReference w:type="even" r:id="rId33"/>
      <w:footerReference w:type="default" r:id="rId34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EAF8F6" w14:textId="77777777" w:rsidR="00B1390B" w:rsidRDefault="00B1390B">
      <w:pPr>
        <w:spacing w:after="0" w:line="240" w:lineRule="auto"/>
      </w:pPr>
      <w:r>
        <w:separator/>
      </w:r>
    </w:p>
  </w:endnote>
  <w:endnote w:type="continuationSeparator" w:id="0">
    <w:p w14:paraId="0B6961F6" w14:textId="77777777" w:rsidR="00B1390B" w:rsidRDefault="00B13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D9E46E" w14:textId="77777777" w:rsidR="00C345E0" w:rsidRDefault="004829B6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7C1582CA" wp14:editId="604769DB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矩形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0C4181E1" w14:textId="77777777" w:rsidR="00C345E0" w:rsidRDefault="00B1390B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標題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4829B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Gerli</w:t>
                              </w:r>
                              <w:r w:rsidR="004829B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記帳軟體資料庫使用手冊</w:t>
                              </w:r>
                            </w:sdtContent>
                          </w:sdt>
                          <w:r w:rsidR="004829B6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04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829B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2016/12/4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7C1582CA" id="矩形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" o:allowincell="f" filled="f" stroked="f">
              <v:textbox style="layout-flow:vertical;mso-layout-flow-alt:bottom-to-top" inset=",,8.64pt,10.8pt">
                <w:txbxContent>
                  <w:p w14:paraId="0C4181E1" w14:textId="77777777" w:rsidR="00C345E0" w:rsidRDefault="00B1390B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標題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4829B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Gerli</w:t>
                        </w:r>
                        <w:r w:rsidR="004829B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記帳軟體資料庫使用手冊</w:t>
                        </w:r>
                      </w:sdtContent>
                    </w:sdt>
                    <w:r w:rsidR="004829B6">
                      <w:rPr>
                        <w:rFonts w:asciiTheme="majorHAnsi" w:eastAsiaTheme="majorEastAsia" w:hAnsiTheme="majorHAnsi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12-04T00:00:00Z">
                          <w:dateFormat w:val="yyyy/M/d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4829B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2016/12/4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2EB4D4BF" wp14:editId="6A52633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快取圖案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6C15E70" id="快取圖案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5B5789E" wp14:editId="4DE1295A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橢圓形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1CE91057" w14:textId="182F9B18" w:rsidR="00C345E0" w:rsidRDefault="004829B6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A241AF" w:rsidRPr="00A241A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10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5B5789E" id="橢圓形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" o:allowincell="f" fillcolor="#d34817 [3204]" stroked="f">
              <v:textbox inset="0,0,0,0">
                <w:txbxContent>
                  <w:p w14:paraId="1CE91057" w14:textId="182F9B18" w:rsidR="00C345E0" w:rsidRDefault="004829B6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A241AF" w:rsidRPr="00A241AF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10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EDE542" w14:textId="77777777" w:rsidR="00C345E0" w:rsidRDefault="004829B6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1FC4786" wp14:editId="5650B3C0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矩形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B2DDA50" w14:textId="77777777" w:rsidR="00C345E0" w:rsidRDefault="00B1390B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標題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4829B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Gerli</w:t>
                              </w:r>
                              <w:r w:rsidR="004829B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記帳軟體資料庫使用手冊</w:t>
                              </w:r>
                            </w:sdtContent>
                          </w:sdt>
                          <w:r w:rsidR="004829B6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04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829B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2016/12/4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1FC4786" id="矩形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" o:allowincell="f" filled="f" stroked="f">
              <v:textbox style="layout-flow:vertical;mso-layout-flow-alt:bottom-to-top" inset=",,8.64pt,10.8pt">
                <w:txbxContent>
                  <w:p w14:paraId="7B2DDA50" w14:textId="77777777" w:rsidR="00C345E0" w:rsidRDefault="00B1390B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標題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4829B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Gerli</w:t>
                        </w:r>
                        <w:r w:rsidR="004829B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記帳軟體資料庫使用手冊</w:t>
                        </w:r>
                      </w:sdtContent>
                    </w:sdt>
                    <w:r w:rsidR="004829B6">
                      <w:rPr>
                        <w:rFonts w:asciiTheme="majorHAnsi" w:eastAsiaTheme="majorEastAsia" w:hAnsiTheme="majorHAnsi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12-04T00:00:00Z">
                          <w:dateFormat w:val="yyyy/M/d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4829B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2016/12/4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10C9EF2" wp14:editId="0C3A8DB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快取圖案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C7A0550" id="快取圖案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D5BA396" wp14:editId="7F9F7FDD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橢圓形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E18A78E" w14:textId="0A1B2A9F" w:rsidR="00C345E0" w:rsidRDefault="004829B6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A241AF" w:rsidRPr="00A241A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D5BA396" id="橢圓形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" o:allowincell="f" fillcolor="#d34817 [3204]" stroked="f">
              <v:textbox inset="0,0,0,0">
                <w:txbxContent>
                  <w:p w14:paraId="5E18A78E" w14:textId="0A1B2A9F" w:rsidR="00C345E0" w:rsidRDefault="004829B6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A241AF" w:rsidRPr="00A241AF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11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2F80FC87" w14:textId="77777777" w:rsidR="00C345E0" w:rsidRDefault="00C345E0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CC574D" w14:textId="77777777" w:rsidR="00B1390B" w:rsidRDefault="00B1390B">
      <w:pPr>
        <w:spacing w:after="0" w:line="240" w:lineRule="auto"/>
      </w:pPr>
      <w:r>
        <w:separator/>
      </w:r>
    </w:p>
  </w:footnote>
  <w:footnote w:type="continuationSeparator" w:id="0">
    <w:p w14:paraId="7023D43F" w14:textId="77777777" w:rsidR="00B1390B" w:rsidRDefault="00B13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CA308B0"/>
    <w:multiLevelType w:val="hybridMultilevel"/>
    <w:tmpl w:val="F0AEE0A2"/>
    <w:lvl w:ilvl="0" w:tplc="29888DF8">
      <w:start w:val="1"/>
      <w:numFmt w:val="decimal"/>
      <w:lvlText w:val="%1."/>
      <w:lvlJc w:val="left"/>
      <w:pPr>
        <w:ind w:left="720" w:hanging="360"/>
      </w:pPr>
    </w:lvl>
    <w:lvl w:ilvl="1" w:tplc="0D5CD736">
      <w:start w:val="1"/>
      <w:numFmt w:val="lowerLetter"/>
      <w:lvlText w:val="%2."/>
      <w:lvlJc w:val="left"/>
      <w:pPr>
        <w:ind w:left="1440" w:hanging="360"/>
      </w:pPr>
    </w:lvl>
    <w:lvl w:ilvl="2" w:tplc="ECE6EA84">
      <w:start w:val="1"/>
      <w:numFmt w:val="lowerRoman"/>
      <w:lvlText w:val="%3."/>
      <w:lvlJc w:val="right"/>
      <w:pPr>
        <w:ind w:left="2160" w:hanging="180"/>
      </w:pPr>
    </w:lvl>
    <w:lvl w:ilvl="3" w:tplc="4ACCEC90">
      <w:start w:val="1"/>
      <w:numFmt w:val="decimal"/>
      <w:lvlText w:val="%4."/>
      <w:lvlJc w:val="left"/>
      <w:pPr>
        <w:ind w:left="2880" w:hanging="360"/>
      </w:pPr>
    </w:lvl>
    <w:lvl w:ilvl="4" w:tplc="FB441102">
      <w:start w:val="1"/>
      <w:numFmt w:val="lowerLetter"/>
      <w:lvlText w:val="%5."/>
      <w:lvlJc w:val="left"/>
      <w:pPr>
        <w:ind w:left="3600" w:hanging="360"/>
      </w:pPr>
    </w:lvl>
    <w:lvl w:ilvl="5" w:tplc="C3621AD6">
      <w:start w:val="1"/>
      <w:numFmt w:val="lowerRoman"/>
      <w:lvlText w:val="%6."/>
      <w:lvlJc w:val="right"/>
      <w:pPr>
        <w:ind w:left="4320" w:hanging="180"/>
      </w:pPr>
    </w:lvl>
    <w:lvl w:ilvl="6" w:tplc="F96EB05E">
      <w:start w:val="1"/>
      <w:numFmt w:val="decimal"/>
      <w:lvlText w:val="%7."/>
      <w:lvlJc w:val="left"/>
      <w:pPr>
        <w:ind w:left="5040" w:hanging="360"/>
      </w:pPr>
    </w:lvl>
    <w:lvl w:ilvl="7" w:tplc="81283D5E">
      <w:start w:val="1"/>
      <w:numFmt w:val="lowerLetter"/>
      <w:lvlText w:val="%8."/>
      <w:lvlJc w:val="left"/>
      <w:pPr>
        <w:ind w:left="5760" w:hanging="360"/>
      </w:pPr>
    </w:lvl>
    <w:lvl w:ilvl="8" w:tplc="901E78F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300963"/>
    <w:multiLevelType w:val="hybridMultilevel"/>
    <w:tmpl w:val="BC22F9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78165F8"/>
    <w:multiLevelType w:val="hybridMultilevel"/>
    <w:tmpl w:val="691CE9F0"/>
    <w:lvl w:ilvl="0" w:tplc="5C767EEE">
      <w:start w:val="1"/>
      <w:numFmt w:val="decimal"/>
      <w:lvlText w:val="%1."/>
      <w:lvlJc w:val="left"/>
      <w:pPr>
        <w:ind w:left="720" w:hanging="360"/>
      </w:pPr>
    </w:lvl>
    <w:lvl w:ilvl="1" w:tplc="E9C27942">
      <w:start w:val="1"/>
      <w:numFmt w:val="lowerLetter"/>
      <w:lvlText w:val="%2."/>
      <w:lvlJc w:val="left"/>
      <w:pPr>
        <w:ind w:left="1440" w:hanging="360"/>
      </w:pPr>
    </w:lvl>
    <w:lvl w:ilvl="2" w:tplc="3A08CD98">
      <w:start w:val="1"/>
      <w:numFmt w:val="lowerRoman"/>
      <w:lvlText w:val="%3."/>
      <w:lvlJc w:val="right"/>
      <w:pPr>
        <w:ind w:left="2160" w:hanging="180"/>
      </w:pPr>
    </w:lvl>
    <w:lvl w:ilvl="3" w:tplc="D4E29406">
      <w:start w:val="1"/>
      <w:numFmt w:val="decimal"/>
      <w:lvlText w:val="%4."/>
      <w:lvlJc w:val="left"/>
      <w:pPr>
        <w:ind w:left="2880" w:hanging="360"/>
      </w:pPr>
    </w:lvl>
    <w:lvl w:ilvl="4" w:tplc="36FA8384">
      <w:start w:val="1"/>
      <w:numFmt w:val="lowerLetter"/>
      <w:lvlText w:val="%5."/>
      <w:lvlJc w:val="left"/>
      <w:pPr>
        <w:ind w:left="3600" w:hanging="360"/>
      </w:pPr>
    </w:lvl>
    <w:lvl w:ilvl="5" w:tplc="05CEECF2">
      <w:start w:val="1"/>
      <w:numFmt w:val="lowerRoman"/>
      <w:lvlText w:val="%6."/>
      <w:lvlJc w:val="right"/>
      <w:pPr>
        <w:ind w:left="4320" w:hanging="180"/>
      </w:pPr>
    </w:lvl>
    <w:lvl w:ilvl="6" w:tplc="8D86E79E">
      <w:start w:val="1"/>
      <w:numFmt w:val="decimal"/>
      <w:lvlText w:val="%7."/>
      <w:lvlJc w:val="left"/>
      <w:pPr>
        <w:ind w:left="5040" w:hanging="360"/>
      </w:pPr>
    </w:lvl>
    <w:lvl w:ilvl="7" w:tplc="47F60F4A">
      <w:start w:val="1"/>
      <w:numFmt w:val="lowerLetter"/>
      <w:lvlText w:val="%8."/>
      <w:lvlJc w:val="left"/>
      <w:pPr>
        <w:ind w:left="5760" w:hanging="360"/>
      </w:pPr>
    </w:lvl>
    <w:lvl w:ilvl="8" w:tplc="DA18631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4"/>
  </w:num>
  <w:num w:numId="5">
    <w:abstractNumId w:val="3"/>
  </w:num>
  <w:num w:numId="6">
    <w:abstractNumId w:val="3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0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9B6"/>
    <w:rsid w:val="002E5E1B"/>
    <w:rsid w:val="004829B6"/>
    <w:rsid w:val="006D3D8D"/>
    <w:rsid w:val="0098012B"/>
    <w:rsid w:val="00A241AF"/>
    <w:rsid w:val="00B1390B"/>
    <w:rsid w:val="00C345E0"/>
    <w:rsid w:val="5FFBE196"/>
    <w:rsid w:val="69B2A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DB6CA"/>
  <w15:docId w15:val="{B5C74E71-FF14-4835-85A8-6B2968F61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1">
    <w:name w:val="標題 2 字元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1">
    <w:name w:val="標題 3 字元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a5">
    <w:name w:val="標題 字元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副標題 字元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頁尾 字元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區塊引述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頁首 字元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標題 4 字元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1">
    <w:name w:val="標題 5 字元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0">
    <w:name w:val="標題 6 字元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0">
    <w:name w:val="標題 7 字元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0">
    <w:name w:val="標題 8 字元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0">
    <w:name w:val="標題 9 字元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4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6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8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10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2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  <w:sz w:val="24"/>
    </w:rPr>
  </w:style>
  <w:style w:type="character" w:customStyle="1" w:styleId="af8">
    <w:name w:val="引文 字元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d">
    <w:name w:val="List Paragraph"/>
    <w:basedOn w:val="a0"/>
    <w:uiPriority w:val="34"/>
    <w:qFormat/>
    <w:rsid w:val="004829B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%20(&#20844;&#27491;&#20027;&#38988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B71BB09411C4AD4AEEBC869FBD613D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2D0A244-E07A-4DC2-AC25-C73EEBE6A1A1}"/>
      </w:docPartPr>
      <w:docPartBody>
        <w:p w:rsidR="00421999" w:rsidRDefault="00EC75DB">
          <w:pPr>
            <w:pStyle w:val="6B71BB09411C4AD4AEEBC869FBD613D4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6778BBCA849941D299E11B4090C3C04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ED437B9-BAD6-4A03-8E1B-369239078CFA}"/>
      </w:docPartPr>
      <w:docPartBody>
        <w:p w:rsidR="00421999" w:rsidRDefault="00EC75DB">
          <w:pPr>
            <w:pStyle w:val="6778BBCA849941D299E11B4090C3C047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鍵入文件副標題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037FAB2A8D704F81BDA0978E071D436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01141C9-EF86-4524-BFDE-EA42235BA7CA}"/>
      </w:docPartPr>
      <w:docPartBody>
        <w:p w:rsidR="00421999" w:rsidRDefault="00EC75DB">
          <w:pPr>
            <w:pStyle w:val="037FAB2A8D704F81BDA0978E071D436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]</w:t>
          </w:r>
        </w:p>
      </w:docPartBody>
    </w:docPart>
    <w:docPart>
      <w:docPartPr>
        <w:name w:val="058E688B9A3142AEA557357C41DC520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C0682AB-4D77-4D38-851A-5920366FC643}"/>
      </w:docPartPr>
      <w:docPartBody>
        <w:p w:rsidR="00421999" w:rsidRDefault="00EC75DB">
          <w:pPr>
            <w:pStyle w:val="058E688B9A3142AEA557357C41DC5203"/>
          </w:pPr>
          <w:r>
            <w:rPr>
              <w:sz w:val="36"/>
              <w:szCs w:val="36"/>
              <w:lang w:val="zh-TW"/>
            </w:rPr>
            <w:t>[</w:t>
          </w:r>
          <w:r>
            <w:rPr>
              <w:sz w:val="36"/>
              <w:szCs w:val="36"/>
              <w:lang w:val="zh-TW"/>
            </w:rPr>
            <w:t>鍵入文件副標題</w:t>
          </w:r>
          <w:r>
            <w:rPr>
              <w:sz w:val="36"/>
              <w:szCs w:val="36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999"/>
    <w:rsid w:val="00421999"/>
    <w:rsid w:val="00EC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00" w:after="40"/>
      <w:outlineLvl w:val="0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240" w:after="40"/>
      <w:outlineLvl w:val="1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Cs w:val="24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200" w:after="40"/>
      <w:outlineLvl w:val="2"/>
    </w:pPr>
    <w:rPr>
      <w:rFonts w:asciiTheme="majorHAnsi" w:eastAsiaTheme="majorEastAsia" w:hAnsiTheme="majorHAnsi" w:cs="Times New Roman"/>
      <w:b/>
      <w:color w:val="5B9BD5" w:themeColor="accent1"/>
      <w:spacing w:val="2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B71BB09411C4AD4AEEBC869FBD613D4">
    <w:name w:val="6B71BB09411C4AD4AEEBC869FBD613D4"/>
    <w:pPr>
      <w:widowControl w:val="0"/>
    </w:pPr>
  </w:style>
  <w:style w:type="paragraph" w:customStyle="1" w:styleId="6778BBCA849941D299E11B4090C3C047">
    <w:name w:val="6778BBCA849941D299E11B4090C3C047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Cs w:val="24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="Times New Roman"/>
      <w:b/>
      <w:color w:val="5B9BD5" w:themeColor="accent1"/>
      <w:spacing w:val="20"/>
      <w:kern w:val="0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037FAB2A8D704F81BDA0978E071D436A">
    <w:name w:val="037FAB2A8D704F81BDA0978E071D436A"/>
    <w:pPr>
      <w:widowControl w:val="0"/>
    </w:pPr>
  </w:style>
  <w:style w:type="paragraph" w:customStyle="1" w:styleId="058E688B9A3142AEA557357C41DC5203">
    <w:name w:val="058E688B9A3142AEA557357C41DC520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2016-12-04T00:00:00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DCD83272-1AE2-47DD-AF5A-E921B57E79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CB8B937-3CFF-425B-AF50-8FBD5014B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(公正主題).dotx</Template>
  <TotalTime>50</TotalTime>
  <Pages>12</Pages>
  <Words>394</Words>
  <Characters>2248</Characters>
  <Application>Microsoft Office Word</Application>
  <DocSecurity>0</DocSecurity>
  <Lines>18</Lines>
  <Paragraphs>5</Paragraphs>
  <ScaleCrop>false</ScaleCrop>
  <Company>軟工第一組</Company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Gerli記帳軟體資料庫使用手冊</dc:title>
  <dc:subject>其實是懶人包的意思啦</dc:subject>
  <dc:creator>張紘綸</dc:creator>
  <cp:keywords/>
  <dc:description/>
  <cp:lastModifiedBy>張紘綸</cp:lastModifiedBy>
  <cp:revision>4</cp:revision>
  <dcterms:created xsi:type="dcterms:W3CDTF">2016-12-03T20:33:00Z</dcterms:created>
  <dcterms:modified xsi:type="dcterms:W3CDTF">2016-12-13T18:12:00Z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